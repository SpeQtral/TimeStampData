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EB846F" w14:textId="67F5C613" w:rsidR="001E52A7" w:rsidRDefault="008263DC" w:rsidP="000116FB">
      <w:pPr>
        <w:pStyle w:val="Header"/>
        <w:tabs>
          <w:tab w:val="clear" w:pos="4320"/>
          <w:tab w:val="clear" w:pos="8640"/>
        </w:tabs>
        <w:rPr>
          <w:rFonts w:cstheme="minorHAnsi"/>
        </w:rPr>
      </w:pPr>
      <w:r>
        <w:rPr>
          <w:noProof/>
          <w:lang w:eastAsia="en-GB"/>
        </w:rPr>
        <w:drawing>
          <wp:anchor distT="0" distB="0" distL="114300" distR="114300" simplePos="0" relativeHeight="251658243" behindDoc="0" locked="0" layoutInCell="1" allowOverlap="1" wp14:anchorId="598039F9" wp14:editId="78CDCA79">
            <wp:simplePos x="0" y="0"/>
            <wp:positionH relativeFrom="margin">
              <wp:posOffset>1219200</wp:posOffset>
            </wp:positionH>
            <wp:positionV relativeFrom="paragraph">
              <wp:posOffset>-58420</wp:posOffset>
            </wp:positionV>
            <wp:extent cx="2996609" cy="81216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96609" cy="8121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653D3C" w14:textId="1764C1A5" w:rsidR="00E46340" w:rsidRDefault="00E46340" w:rsidP="00EC7805">
      <w:pPr>
        <w:pStyle w:val="Header"/>
        <w:tabs>
          <w:tab w:val="clear" w:pos="4320"/>
          <w:tab w:val="clear" w:pos="8640"/>
        </w:tabs>
        <w:jc w:val="center"/>
        <w:rPr>
          <w:rFonts w:cstheme="minorHAnsi"/>
        </w:rPr>
      </w:pPr>
    </w:p>
    <w:p w14:paraId="7D5B91E0" w14:textId="040FCAAD" w:rsidR="00E46340" w:rsidRDefault="00E46340" w:rsidP="00EC7805">
      <w:pPr>
        <w:pStyle w:val="Header"/>
        <w:tabs>
          <w:tab w:val="clear" w:pos="4320"/>
          <w:tab w:val="clear" w:pos="8640"/>
        </w:tabs>
        <w:jc w:val="center"/>
        <w:rPr>
          <w:rFonts w:cstheme="minorHAnsi"/>
        </w:rPr>
      </w:pPr>
    </w:p>
    <w:p w14:paraId="1C79AF03" w14:textId="602AA279" w:rsidR="00E46340" w:rsidRDefault="00E46340" w:rsidP="00EC7805">
      <w:pPr>
        <w:pStyle w:val="Header"/>
        <w:tabs>
          <w:tab w:val="clear" w:pos="4320"/>
          <w:tab w:val="clear" w:pos="8640"/>
        </w:tabs>
        <w:jc w:val="center"/>
        <w:rPr>
          <w:rFonts w:cstheme="minorHAnsi"/>
        </w:rPr>
      </w:pPr>
    </w:p>
    <w:p w14:paraId="280B01AA" w14:textId="1FB6B67D" w:rsidR="00E46340" w:rsidRDefault="00E46340" w:rsidP="00EC7805">
      <w:pPr>
        <w:pStyle w:val="Header"/>
        <w:tabs>
          <w:tab w:val="clear" w:pos="4320"/>
          <w:tab w:val="clear" w:pos="8640"/>
        </w:tabs>
        <w:jc w:val="center"/>
        <w:rPr>
          <w:rFonts w:cstheme="minorHAnsi"/>
        </w:rPr>
      </w:pPr>
    </w:p>
    <w:p w14:paraId="75DCFC1C" w14:textId="09E9319A" w:rsidR="00E46340" w:rsidRDefault="00E46340" w:rsidP="00EC7805">
      <w:pPr>
        <w:pStyle w:val="Header"/>
        <w:tabs>
          <w:tab w:val="clear" w:pos="4320"/>
          <w:tab w:val="clear" w:pos="8640"/>
        </w:tabs>
        <w:jc w:val="center"/>
        <w:rPr>
          <w:rFonts w:cstheme="minorHAnsi"/>
        </w:rPr>
      </w:pPr>
    </w:p>
    <w:p w14:paraId="31CA40D5" w14:textId="09060A1B" w:rsidR="00E46340" w:rsidRDefault="00E46340" w:rsidP="00EC7805">
      <w:pPr>
        <w:pStyle w:val="Header"/>
        <w:tabs>
          <w:tab w:val="clear" w:pos="4320"/>
          <w:tab w:val="clear" w:pos="8640"/>
        </w:tabs>
        <w:jc w:val="center"/>
        <w:rPr>
          <w:rFonts w:cstheme="minorHAnsi"/>
        </w:rPr>
      </w:pPr>
    </w:p>
    <w:p w14:paraId="194EFFBE" w14:textId="0BA723B8" w:rsidR="00E46340" w:rsidRDefault="0018455D" w:rsidP="001E52A7">
      <w:pPr>
        <w:pStyle w:val="Header"/>
        <w:tabs>
          <w:tab w:val="clear" w:pos="4320"/>
          <w:tab w:val="clear" w:pos="8640"/>
        </w:tabs>
        <w:rPr>
          <w:rFonts w:cstheme="minorHAnsi"/>
        </w:rPr>
      </w:pPr>
      <w:r w:rsidRPr="00E30360">
        <w:rPr>
          <w:rFonts w:cstheme="minorHAnsi"/>
          <w:noProof/>
          <w:sz w:val="20"/>
          <w:lang w:eastAsia="en-GB"/>
        </w:rPr>
        <mc:AlternateContent>
          <mc:Choice Requires="wps">
            <w:drawing>
              <wp:anchor distT="0" distB="0" distL="114300" distR="114300" simplePos="0" relativeHeight="251658240" behindDoc="0" locked="0" layoutInCell="1" allowOverlap="1" wp14:anchorId="19363D59" wp14:editId="6E81AA4F">
                <wp:simplePos x="0" y="0"/>
                <wp:positionH relativeFrom="margin">
                  <wp:posOffset>194553</wp:posOffset>
                </wp:positionH>
                <wp:positionV relativeFrom="paragraph">
                  <wp:posOffset>139578</wp:posOffset>
                </wp:positionV>
                <wp:extent cx="5368705" cy="1118681"/>
                <wp:effectExtent l="0" t="0" r="3810" b="5715"/>
                <wp:wrapNone/>
                <wp:docPr id="1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68705" cy="111868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BD21F2" w14:textId="3056D952" w:rsidR="00516244" w:rsidRDefault="007743EC" w:rsidP="00E46340">
                            <w:pPr>
                              <w:jc w:val="center"/>
                              <w:rPr>
                                <w:b/>
                                <w:color w:val="00006C"/>
                                <w:sz w:val="56"/>
                                <w:szCs w:val="56"/>
                                <w:lang w:val="en-US"/>
                              </w:rPr>
                            </w:pPr>
                            <w:r>
                              <w:rPr>
                                <w:b/>
                                <w:color w:val="00006C"/>
                                <w:sz w:val="56"/>
                                <w:szCs w:val="56"/>
                                <w:lang w:val="en-US"/>
                              </w:rPr>
                              <w:t>Experimental timestamp data</w:t>
                            </w:r>
                          </w:p>
                          <w:p w14:paraId="0EDBE766" w14:textId="0FA88D9C" w:rsidR="0018455D" w:rsidRDefault="0018455D" w:rsidP="00E46340">
                            <w:pPr>
                              <w:jc w:val="center"/>
                              <w:rPr>
                                <w:b/>
                                <w:color w:val="00006C"/>
                                <w:sz w:val="56"/>
                                <w:szCs w:val="56"/>
                                <w:lang w:val="en-US"/>
                              </w:rPr>
                            </w:pPr>
                            <w:r>
                              <w:rPr>
                                <w:b/>
                                <w:color w:val="00006C"/>
                                <w:sz w:val="56"/>
                                <w:szCs w:val="56"/>
                                <w:lang w:val="en-US"/>
                              </w:rPr>
                              <w:t>with entangled photon pairs</w:t>
                            </w:r>
                          </w:p>
                          <w:p w14:paraId="3C2CA593" w14:textId="17D8DD8F" w:rsidR="003B06C5" w:rsidRDefault="003B06C5" w:rsidP="00E46340">
                            <w:pPr>
                              <w:jc w:val="center"/>
                              <w:rPr>
                                <w:b/>
                                <w:color w:val="00006C"/>
                                <w:sz w:val="56"/>
                                <w:szCs w:val="56"/>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363D59" id="_x0000_t202" coordsize="21600,21600" o:spt="202" path="m,l,21600r21600,l21600,xe">
                <v:stroke joinstyle="miter"/>
                <v:path gradientshapeok="t" o:connecttype="rect"/>
              </v:shapetype>
              <v:shape id="Text Box 4" o:spid="_x0000_s1026" type="#_x0000_t202" style="position:absolute;left:0;text-align:left;margin-left:15.3pt;margin-top:11pt;width:422.75pt;height:88.1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" stroked="f">
                <v:textbox>
                  <w:txbxContent>
                    <w:p w14:paraId="4FBD21F2" w14:textId="3056D952" w:rsidR="00516244" w:rsidRDefault="007743EC" w:rsidP="00E46340">
                      <w:pPr>
                        <w:jc w:val="center"/>
                        <w:rPr>
                          <w:b/>
                          <w:color w:val="00006C"/>
                          <w:sz w:val="56"/>
                          <w:szCs w:val="56"/>
                          <w:lang w:val="en-US"/>
                        </w:rPr>
                      </w:pPr>
                      <w:r>
                        <w:rPr>
                          <w:b/>
                          <w:color w:val="00006C"/>
                          <w:sz w:val="56"/>
                          <w:szCs w:val="56"/>
                          <w:lang w:val="en-US"/>
                        </w:rPr>
                        <w:t>Experimental timestamp data</w:t>
                      </w:r>
                    </w:p>
                    <w:p w14:paraId="0EDBE766" w14:textId="0FA88D9C" w:rsidR="0018455D" w:rsidRDefault="0018455D" w:rsidP="00E46340">
                      <w:pPr>
                        <w:jc w:val="center"/>
                        <w:rPr>
                          <w:b/>
                          <w:color w:val="00006C"/>
                          <w:sz w:val="56"/>
                          <w:szCs w:val="56"/>
                          <w:lang w:val="en-US"/>
                        </w:rPr>
                      </w:pPr>
                      <w:r>
                        <w:rPr>
                          <w:b/>
                          <w:color w:val="00006C"/>
                          <w:sz w:val="56"/>
                          <w:szCs w:val="56"/>
                          <w:lang w:val="en-US"/>
                        </w:rPr>
                        <w:t>with entangled photon pairs</w:t>
                      </w:r>
                    </w:p>
                    <w:p w14:paraId="3C2CA593" w14:textId="17D8DD8F" w:rsidR="003B06C5" w:rsidRDefault="003B06C5" w:rsidP="00E46340">
                      <w:pPr>
                        <w:jc w:val="center"/>
                        <w:rPr>
                          <w:b/>
                          <w:color w:val="00006C"/>
                          <w:sz w:val="56"/>
                          <w:szCs w:val="56"/>
                          <w:lang w:val="en-US"/>
                        </w:rPr>
                      </w:pPr>
                    </w:p>
                  </w:txbxContent>
                </v:textbox>
                <w10:wrap anchorx="margin"/>
              </v:shape>
            </w:pict>
          </mc:Fallback>
        </mc:AlternateContent>
      </w:r>
    </w:p>
    <w:p w14:paraId="09A3BF21" w14:textId="575FA76F" w:rsidR="00E46340" w:rsidRPr="00E30360" w:rsidRDefault="00E46340" w:rsidP="00EC7805">
      <w:pPr>
        <w:pStyle w:val="Header"/>
        <w:tabs>
          <w:tab w:val="clear" w:pos="4320"/>
          <w:tab w:val="clear" w:pos="8640"/>
        </w:tabs>
        <w:jc w:val="center"/>
        <w:rPr>
          <w:rFonts w:cstheme="minorHAnsi"/>
        </w:rPr>
      </w:pPr>
    </w:p>
    <w:p w14:paraId="1C00C374" w14:textId="36393274" w:rsidR="00B6057F" w:rsidRPr="00E30360" w:rsidRDefault="00B6057F" w:rsidP="003231BF">
      <w:pPr>
        <w:pStyle w:val="Header"/>
        <w:tabs>
          <w:tab w:val="clear" w:pos="4320"/>
          <w:tab w:val="clear" w:pos="8640"/>
        </w:tabs>
        <w:rPr>
          <w:rFonts w:cstheme="minorHAnsi"/>
        </w:rPr>
      </w:pPr>
      <w:bookmarkStart w:id="0" w:name="_Ref181694174"/>
      <w:bookmarkEnd w:id="0"/>
    </w:p>
    <w:p w14:paraId="645708A3" w14:textId="6CDD7053" w:rsidR="00B6057F" w:rsidRPr="00E30360" w:rsidRDefault="00B6057F">
      <w:pPr>
        <w:rPr>
          <w:rFonts w:cstheme="minorHAnsi"/>
        </w:rPr>
      </w:pPr>
    </w:p>
    <w:p w14:paraId="79F34AB3" w14:textId="77777777" w:rsidR="00B6057F" w:rsidRPr="00E30360" w:rsidRDefault="00B6057F">
      <w:pPr>
        <w:jc w:val="center"/>
        <w:rPr>
          <w:rFonts w:cstheme="minorHAnsi"/>
        </w:rPr>
      </w:pPr>
    </w:p>
    <w:p w14:paraId="0585AE0A" w14:textId="5007B7A2" w:rsidR="00F27B84" w:rsidRPr="00E30360" w:rsidRDefault="00F27B84">
      <w:pPr>
        <w:rPr>
          <w:rFonts w:cstheme="minorHAnsi"/>
        </w:rPr>
      </w:pPr>
    </w:p>
    <w:p w14:paraId="74727698" w14:textId="77777777" w:rsidR="00F27B84" w:rsidRPr="001C676E" w:rsidRDefault="00F27B84">
      <w:pPr>
        <w:rPr>
          <w:rFonts w:cstheme="minorHAnsi"/>
          <w:lang w:val="en-SG"/>
        </w:rPr>
      </w:pPr>
    </w:p>
    <w:p w14:paraId="663C9190" w14:textId="77777777" w:rsidR="00F27B84" w:rsidRPr="00E30360" w:rsidRDefault="00F27B84">
      <w:pPr>
        <w:rPr>
          <w:rFonts w:cstheme="minorHAnsi"/>
        </w:rPr>
      </w:pPr>
    </w:p>
    <w:p w14:paraId="3CA93454" w14:textId="6611ABEB" w:rsidR="00F27B84" w:rsidRPr="00E30360" w:rsidRDefault="00F27B84">
      <w:pPr>
        <w:rPr>
          <w:rFonts w:cstheme="minorHAnsi"/>
        </w:rPr>
      </w:pPr>
    </w:p>
    <w:p w14:paraId="04667EA0" w14:textId="6413D01E" w:rsidR="00B6057F" w:rsidRPr="00560370" w:rsidRDefault="00E30360" w:rsidP="000419EF">
      <w:pPr>
        <w:pStyle w:val="Style2"/>
        <w:ind w:firstLine="0"/>
        <w:outlineLvl w:val="9"/>
      </w:pPr>
      <w:r>
        <w:t>Table</w:t>
      </w:r>
      <w:r w:rsidR="00B6057F" w:rsidRPr="00E30360">
        <w:t xml:space="preserve"> </w:t>
      </w:r>
      <w:r>
        <w:t>of</w:t>
      </w:r>
      <w:r w:rsidR="00B6057F" w:rsidRPr="00E30360">
        <w:t xml:space="preserve"> </w:t>
      </w:r>
      <w:r>
        <w:t>Contents</w:t>
      </w:r>
    </w:p>
    <w:p w14:paraId="18440080" w14:textId="446C8A90" w:rsidR="00C84750" w:rsidRDefault="00560881">
      <w:pPr>
        <w:pStyle w:val="TOC1"/>
        <w:tabs>
          <w:tab w:val="left" w:pos="480"/>
        </w:tabs>
        <w:rPr>
          <w:rFonts w:eastAsiaTheme="minorEastAsia" w:cstheme="minorBidi"/>
          <w:b w:val="0"/>
          <w:caps w:val="0"/>
          <w:noProof/>
          <w:sz w:val="22"/>
          <w:szCs w:val="22"/>
          <w:lang w:val="en-SG" w:eastAsia="en-SG"/>
        </w:rPr>
      </w:pPr>
      <w:r w:rsidRPr="00E30360">
        <w:rPr>
          <w:rFonts w:cstheme="minorBidi"/>
        </w:rPr>
        <w:fldChar w:fldCharType="begin"/>
      </w:r>
      <w:r w:rsidR="00223A32" w:rsidRPr="5A6281CC">
        <w:rPr>
          <w:rFonts w:cstheme="minorBidi"/>
        </w:rPr>
        <w:instrText xml:space="preserve"> TOC \o "1-3" \h \z \u </w:instrText>
      </w:r>
      <w:r w:rsidRPr="00E30360">
        <w:rPr>
          <w:rFonts w:cstheme="minorBidi"/>
        </w:rPr>
        <w:fldChar w:fldCharType="separate"/>
      </w:r>
      <w:hyperlink w:anchor="_Toc65067775" w:history="1">
        <w:r w:rsidR="00C84750" w:rsidRPr="00CF7169">
          <w:rPr>
            <w:rStyle w:val="Hyperlink"/>
            <w:noProof/>
          </w:rPr>
          <w:t>1</w:t>
        </w:r>
        <w:r w:rsidR="00C84750">
          <w:rPr>
            <w:rFonts w:eastAsiaTheme="minorEastAsia" w:cstheme="minorBidi"/>
            <w:b w:val="0"/>
            <w:caps w:val="0"/>
            <w:noProof/>
            <w:sz w:val="22"/>
            <w:szCs w:val="22"/>
            <w:lang w:val="en-SG" w:eastAsia="en-SG"/>
          </w:rPr>
          <w:tab/>
        </w:r>
        <w:r w:rsidR="00C84750" w:rsidRPr="00CF7169">
          <w:rPr>
            <w:rStyle w:val="Hyperlink"/>
            <w:noProof/>
          </w:rPr>
          <w:t>Introduction</w:t>
        </w:r>
        <w:r w:rsidR="00C84750">
          <w:rPr>
            <w:noProof/>
            <w:webHidden/>
          </w:rPr>
          <w:tab/>
        </w:r>
        <w:r w:rsidR="00C84750">
          <w:rPr>
            <w:noProof/>
            <w:webHidden/>
          </w:rPr>
          <w:fldChar w:fldCharType="begin"/>
        </w:r>
        <w:r w:rsidR="00C84750">
          <w:rPr>
            <w:noProof/>
            <w:webHidden/>
          </w:rPr>
          <w:instrText xml:space="preserve"> PAGEREF _Toc65067775 \h </w:instrText>
        </w:r>
        <w:r w:rsidR="00C84750">
          <w:rPr>
            <w:noProof/>
            <w:webHidden/>
          </w:rPr>
        </w:r>
        <w:r w:rsidR="00C84750">
          <w:rPr>
            <w:noProof/>
            <w:webHidden/>
          </w:rPr>
          <w:fldChar w:fldCharType="separate"/>
        </w:r>
        <w:r w:rsidR="00C84750">
          <w:rPr>
            <w:noProof/>
            <w:webHidden/>
          </w:rPr>
          <w:t>3</w:t>
        </w:r>
        <w:r w:rsidR="00C84750">
          <w:rPr>
            <w:noProof/>
            <w:webHidden/>
          </w:rPr>
          <w:fldChar w:fldCharType="end"/>
        </w:r>
      </w:hyperlink>
    </w:p>
    <w:p w14:paraId="03D3E9B3" w14:textId="0AD696DE" w:rsidR="00C84750" w:rsidRDefault="0062583E">
      <w:pPr>
        <w:pStyle w:val="TOC1"/>
        <w:tabs>
          <w:tab w:val="left" w:pos="480"/>
        </w:tabs>
        <w:rPr>
          <w:rFonts w:eastAsiaTheme="minorEastAsia" w:cstheme="minorBidi"/>
          <w:b w:val="0"/>
          <w:caps w:val="0"/>
          <w:noProof/>
          <w:sz w:val="22"/>
          <w:szCs w:val="22"/>
          <w:lang w:val="en-SG" w:eastAsia="en-SG"/>
        </w:rPr>
      </w:pPr>
      <w:hyperlink w:anchor="_Toc65067776" w:history="1">
        <w:r w:rsidR="00C84750" w:rsidRPr="00CF7169">
          <w:rPr>
            <w:rStyle w:val="Hyperlink"/>
            <w:noProof/>
          </w:rPr>
          <w:t>2</w:t>
        </w:r>
        <w:r w:rsidR="00C84750">
          <w:rPr>
            <w:rFonts w:eastAsiaTheme="minorEastAsia" w:cstheme="minorBidi"/>
            <w:b w:val="0"/>
            <w:caps w:val="0"/>
            <w:noProof/>
            <w:sz w:val="22"/>
            <w:szCs w:val="22"/>
            <w:lang w:val="en-SG" w:eastAsia="en-SG"/>
          </w:rPr>
          <w:tab/>
        </w:r>
        <w:r w:rsidR="00C84750" w:rsidRPr="00CF7169">
          <w:rPr>
            <w:rStyle w:val="Hyperlink"/>
            <w:noProof/>
          </w:rPr>
          <w:t>Experimental setup</w:t>
        </w:r>
        <w:r w:rsidR="00C84750">
          <w:rPr>
            <w:noProof/>
            <w:webHidden/>
          </w:rPr>
          <w:tab/>
        </w:r>
        <w:r w:rsidR="00C84750">
          <w:rPr>
            <w:noProof/>
            <w:webHidden/>
          </w:rPr>
          <w:fldChar w:fldCharType="begin"/>
        </w:r>
        <w:r w:rsidR="00C84750">
          <w:rPr>
            <w:noProof/>
            <w:webHidden/>
          </w:rPr>
          <w:instrText xml:space="preserve"> PAGEREF _Toc65067776 \h </w:instrText>
        </w:r>
        <w:r w:rsidR="00C84750">
          <w:rPr>
            <w:noProof/>
            <w:webHidden/>
          </w:rPr>
        </w:r>
        <w:r w:rsidR="00C84750">
          <w:rPr>
            <w:noProof/>
            <w:webHidden/>
          </w:rPr>
          <w:fldChar w:fldCharType="separate"/>
        </w:r>
        <w:r w:rsidR="00C84750">
          <w:rPr>
            <w:noProof/>
            <w:webHidden/>
          </w:rPr>
          <w:t>3</w:t>
        </w:r>
        <w:r w:rsidR="00C84750">
          <w:rPr>
            <w:noProof/>
            <w:webHidden/>
          </w:rPr>
          <w:fldChar w:fldCharType="end"/>
        </w:r>
      </w:hyperlink>
    </w:p>
    <w:p w14:paraId="73B92F2C" w14:textId="6D5FF810" w:rsidR="00C84750" w:rsidRDefault="0062583E">
      <w:pPr>
        <w:pStyle w:val="TOC1"/>
        <w:tabs>
          <w:tab w:val="left" w:pos="480"/>
        </w:tabs>
        <w:rPr>
          <w:rFonts w:eastAsiaTheme="minorEastAsia" w:cstheme="minorBidi"/>
          <w:b w:val="0"/>
          <w:caps w:val="0"/>
          <w:noProof/>
          <w:sz w:val="22"/>
          <w:szCs w:val="22"/>
          <w:lang w:val="en-SG" w:eastAsia="en-SG"/>
        </w:rPr>
      </w:pPr>
      <w:hyperlink w:anchor="_Toc65067777" w:history="1">
        <w:r w:rsidR="00C84750" w:rsidRPr="00CF7169">
          <w:rPr>
            <w:rStyle w:val="Hyperlink"/>
            <w:noProof/>
          </w:rPr>
          <w:t>3</w:t>
        </w:r>
        <w:r w:rsidR="00C84750">
          <w:rPr>
            <w:rFonts w:eastAsiaTheme="minorEastAsia" w:cstheme="minorBidi"/>
            <w:b w:val="0"/>
            <w:caps w:val="0"/>
            <w:noProof/>
            <w:sz w:val="22"/>
            <w:szCs w:val="22"/>
            <w:lang w:val="en-SG" w:eastAsia="en-SG"/>
          </w:rPr>
          <w:tab/>
        </w:r>
        <w:r w:rsidR="00C84750" w:rsidRPr="00CF7169">
          <w:rPr>
            <w:rStyle w:val="Hyperlink"/>
            <w:noProof/>
          </w:rPr>
          <w:t>Data nomenclature</w:t>
        </w:r>
        <w:r w:rsidR="00C84750">
          <w:rPr>
            <w:noProof/>
            <w:webHidden/>
          </w:rPr>
          <w:tab/>
        </w:r>
        <w:r w:rsidR="00C84750">
          <w:rPr>
            <w:noProof/>
            <w:webHidden/>
          </w:rPr>
          <w:fldChar w:fldCharType="begin"/>
        </w:r>
        <w:r w:rsidR="00C84750">
          <w:rPr>
            <w:noProof/>
            <w:webHidden/>
          </w:rPr>
          <w:instrText xml:space="preserve"> PAGEREF _Toc65067777 \h </w:instrText>
        </w:r>
        <w:r w:rsidR="00C84750">
          <w:rPr>
            <w:noProof/>
            <w:webHidden/>
          </w:rPr>
        </w:r>
        <w:r w:rsidR="00C84750">
          <w:rPr>
            <w:noProof/>
            <w:webHidden/>
          </w:rPr>
          <w:fldChar w:fldCharType="separate"/>
        </w:r>
        <w:r w:rsidR="00C84750">
          <w:rPr>
            <w:noProof/>
            <w:webHidden/>
          </w:rPr>
          <w:t>4</w:t>
        </w:r>
        <w:r w:rsidR="00C84750">
          <w:rPr>
            <w:noProof/>
            <w:webHidden/>
          </w:rPr>
          <w:fldChar w:fldCharType="end"/>
        </w:r>
      </w:hyperlink>
    </w:p>
    <w:p w14:paraId="5BD4DF07" w14:textId="22539F33" w:rsidR="00B6057F" w:rsidRDefault="00560881" w:rsidP="00693211">
      <w:pPr>
        <w:pStyle w:val="TOC2"/>
        <w:tabs>
          <w:tab w:val="left" w:pos="720"/>
          <w:tab w:val="right" w:leader="dot" w:pos="9019"/>
        </w:tabs>
        <w:rPr>
          <w:rFonts w:cstheme="minorHAnsi"/>
        </w:rPr>
      </w:pPr>
      <w:r w:rsidRPr="00E30360">
        <w:rPr>
          <w:rFonts w:cstheme="minorHAnsi"/>
        </w:rPr>
        <w:fldChar w:fldCharType="end"/>
      </w:r>
    </w:p>
    <w:p w14:paraId="6E9385DB" w14:textId="77777777" w:rsidR="0011058B" w:rsidRDefault="0011058B" w:rsidP="0011058B">
      <w:pPr>
        <w:rPr>
          <w:rFonts w:eastAsiaTheme="minorEastAsia"/>
        </w:rPr>
      </w:pPr>
    </w:p>
    <w:p w14:paraId="4C3F5AB8" w14:textId="77777777" w:rsidR="0011058B" w:rsidRDefault="0011058B" w:rsidP="0011058B">
      <w:pPr>
        <w:rPr>
          <w:rFonts w:eastAsiaTheme="minorEastAsia"/>
        </w:rPr>
      </w:pPr>
    </w:p>
    <w:p w14:paraId="21C0CC2C" w14:textId="77777777" w:rsidR="0011058B" w:rsidRDefault="0011058B" w:rsidP="0011058B">
      <w:pPr>
        <w:rPr>
          <w:rFonts w:eastAsiaTheme="minorEastAsia"/>
        </w:rPr>
      </w:pPr>
    </w:p>
    <w:p w14:paraId="1E274539" w14:textId="77777777" w:rsidR="0011058B" w:rsidRDefault="0011058B" w:rsidP="0011058B">
      <w:pPr>
        <w:rPr>
          <w:rFonts w:eastAsiaTheme="minorEastAsia"/>
        </w:rPr>
      </w:pPr>
    </w:p>
    <w:p w14:paraId="3F326887" w14:textId="77777777" w:rsidR="0011058B" w:rsidRDefault="0011058B" w:rsidP="0011058B">
      <w:pPr>
        <w:rPr>
          <w:rFonts w:eastAsiaTheme="minorEastAsia"/>
        </w:rPr>
      </w:pPr>
    </w:p>
    <w:p w14:paraId="5E6FB384" w14:textId="77777777" w:rsidR="0011058B" w:rsidRDefault="0011058B" w:rsidP="0011058B">
      <w:pPr>
        <w:rPr>
          <w:rFonts w:eastAsiaTheme="minorEastAsia"/>
        </w:rPr>
      </w:pPr>
    </w:p>
    <w:p w14:paraId="33D2E80C" w14:textId="77777777" w:rsidR="0011058B" w:rsidRDefault="0011058B" w:rsidP="0011058B">
      <w:pPr>
        <w:rPr>
          <w:rFonts w:eastAsiaTheme="minorEastAsia"/>
        </w:rPr>
      </w:pPr>
    </w:p>
    <w:p w14:paraId="35C28108" w14:textId="77777777" w:rsidR="0011058B" w:rsidRDefault="0011058B" w:rsidP="0011058B">
      <w:pPr>
        <w:rPr>
          <w:rFonts w:eastAsiaTheme="minorEastAsia"/>
        </w:rPr>
      </w:pPr>
    </w:p>
    <w:p w14:paraId="73C4125A" w14:textId="77777777" w:rsidR="0011058B" w:rsidRDefault="0011058B" w:rsidP="0011058B">
      <w:pPr>
        <w:rPr>
          <w:rFonts w:eastAsiaTheme="minorEastAsia"/>
        </w:rPr>
      </w:pPr>
    </w:p>
    <w:p w14:paraId="273DCC69" w14:textId="77777777" w:rsidR="0011058B" w:rsidRDefault="0011058B" w:rsidP="0011058B">
      <w:pPr>
        <w:rPr>
          <w:rFonts w:eastAsiaTheme="minorEastAsia"/>
        </w:rPr>
      </w:pPr>
    </w:p>
    <w:p w14:paraId="651B6CEB" w14:textId="3502785F" w:rsidR="0011058B" w:rsidRDefault="000C2BB6">
      <w:pPr>
        <w:jc w:val="left"/>
        <w:rPr>
          <w:rFonts w:eastAsiaTheme="minorEastAsia"/>
        </w:rPr>
      </w:pPr>
      <w:r>
        <w:rPr>
          <w:rFonts w:eastAsiaTheme="minorEastAsia"/>
        </w:rPr>
        <w:br w:type="page"/>
      </w:r>
    </w:p>
    <w:p w14:paraId="1DB055CC" w14:textId="6D3A9C56" w:rsidR="009B7FE3" w:rsidRPr="00941BDB" w:rsidRDefault="0080018C" w:rsidP="00CE4E69">
      <w:pPr>
        <w:pStyle w:val="Heading1"/>
      </w:pPr>
      <w:bookmarkStart w:id="1" w:name="_Toc65067775"/>
      <w:r w:rsidRPr="00CE4E69">
        <w:lastRenderedPageBreak/>
        <w:t>Introduction</w:t>
      </w:r>
      <w:bookmarkEnd w:id="1"/>
    </w:p>
    <w:p w14:paraId="46D29627" w14:textId="33533877" w:rsidR="00694C15" w:rsidRDefault="007743EC" w:rsidP="004A0FB8">
      <w:pPr>
        <w:ind w:firstLine="360"/>
        <w:rPr>
          <w:lang w:val="en-SG"/>
        </w:rPr>
      </w:pPr>
      <w:r>
        <w:t xml:space="preserve">This document describes </w:t>
      </w:r>
      <w:r w:rsidR="008314F0">
        <w:t>timestamp</w:t>
      </w:r>
      <w:r>
        <w:t xml:space="preserve"> data collected </w:t>
      </w:r>
      <w:r w:rsidR="00A158B4">
        <w:t xml:space="preserve">from </w:t>
      </w:r>
      <w:proofErr w:type="spellStart"/>
      <w:r w:rsidR="00AC0808">
        <w:t>SpeQtral’s</w:t>
      </w:r>
      <w:proofErr w:type="spellEnd"/>
      <w:r w:rsidR="00AC0808">
        <w:t xml:space="preserve"> polarization entangled</w:t>
      </w:r>
      <w:r w:rsidR="00F97951">
        <w:t xml:space="preserve"> photon pair source</w:t>
      </w:r>
      <w:r>
        <w:t xml:space="preserve">. In the following sections, a description of the equipment utilised for the experiment, as well as the conditions under which the experiment took place are described. Additionally, the </w:t>
      </w:r>
      <w:r w:rsidR="009E34C0">
        <w:t xml:space="preserve">raw </w:t>
      </w:r>
      <w:r>
        <w:t xml:space="preserve">data can be found </w:t>
      </w:r>
      <w:r w:rsidR="001D0796">
        <w:t>attached to this document.</w:t>
      </w:r>
    </w:p>
    <w:p w14:paraId="23706CB9" w14:textId="3D635DDD" w:rsidR="00C3278A" w:rsidRDefault="007743EC" w:rsidP="00CE4E69">
      <w:pPr>
        <w:pStyle w:val="Heading1"/>
      </w:pPr>
      <w:bookmarkStart w:id="2" w:name="_Toc65067776"/>
      <w:r>
        <w:t>Experimental setup</w:t>
      </w:r>
      <w:bookmarkEnd w:id="2"/>
    </w:p>
    <w:p w14:paraId="2814B06B" w14:textId="3631D242" w:rsidR="009B4939" w:rsidRDefault="009B4939" w:rsidP="002C4DF2">
      <w:pPr>
        <w:ind w:firstLine="432"/>
      </w:pPr>
      <w:r>
        <w:t xml:space="preserve">The timestamp data </w:t>
      </w:r>
      <w:r w:rsidR="007F3136">
        <w:t>is</w:t>
      </w:r>
      <w:r>
        <w:t xml:space="preserve"> generated with the experimental setup depicted in </w:t>
      </w:r>
      <w:r w:rsidR="00AC2B30">
        <w:fldChar w:fldCharType="begin"/>
      </w:r>
      <w:r w:rsidR="00AC2B30">
        <w:instrText xml:space="preserve"> REF _Ref65064665 \h </w:instrText>
      </w:r>
      <w:r w:rsidR="00AC2B30">
        <w:fldChar w:fldCharType="separate"/>
      </w:r>
      <w:r w:rsidR="00AC2B30">
        <w:t xml:space="preserve">Figure </w:t>
      </w:r>
      <w:r w:rsidR="00AC2B30">
        <w:rPr>
          <w:noProof/>
        </w:rPr>
        <w:t>1</w:t>
      </w:r>
      <w:r w:rsidR="00AC2B30">
        <w:fldChar w:fldCharType="end"/>
      </w:r>
      <w:r w:rsidR="00CC2333">
        <w:t>.</w:t>
      </w:r>
      <w:r w:rsidR="00304643">
        <w:t xml:space="preserve"> First, pairs of polarization-entangled photons </w:t>
      </w:r>
      <w:r w:rsidR="007F3136">
        <w:t>are</w:t>
      </w:r>
      <w:r w:rsidR="00304643">
        <w:t xml:space="preserve"> generated </w:t>
      </w:r>
      <w:r w:rsidR="0069063E">
        <w:t xml:space="preserve">via spontaneous parametric </w:t>
      </w:r>
      <w:proofErr w:type="spellStart"/>
      <w:r w:rsidR="0069063E">
        <w:t>downconversion</w:t>
      </w:r>
      <w:proofErr w:type="spellEnd"/>
      <w:r w:rsidR="0069063E">
        <w:t xml:space="preserve"> (SPDC) </w:t>
      </w:r>
      <w:r w:rsidR="0096115A">
        <w:t>within the entangled photon-pair source</w:t>
      </w:r>
      <w:r w:rsidR="003C34AE">
        <w:t>. The</w:t>
      </w:r>
      <w:r w:rsidR="002C4DF2">
        <w:t xml:space="preserve"> photon pairs are generated at non-degenerate wavelength (signal: 780 nm, idler: 842 nm)</w:t>
      </w:r>
      <w:r w:rsidR="003C34AE">
        <w:t xml:space="preserve"> </w:t>
      </w:r>
      <w:r w:rsidR="002C4DF2">
        <w:t>and</w:t>
      </w:r>
      <w:r w:rsidR="003C34AE">
        <w:t xml:space="preserve"> are separated via their </w:t>
      </w:r>
      <w:r w:rsidR="00C13232">
        <w:t>and are accessible for the user via FC/PC</w:t>
      </w:r>
      <w:r w:rsidR="008B3C56">
        <w:t xml:space="preserve"> </w:t>
      </w:r>
      <w:r w:rsidR="008314F0">
        <w:t>fibre</w:t>
      </w:r>
      <w:r w:rsidR="008B3C56">
        <w:t xml:space="preserve"> ports. </w:t>
      </w:r>
      <w:r w:rsidR="002C4DF2">
        <w:t xml:space="preserve">The coupling efficiency into the fibre, including all transmission losses is approximately 40%. </w:t>
      </w:r>
      <w:r w:rsidR="005A0837">
        <w:t>M</w:t>
      </w:r>
      <w:r w:rsidR="008B3C56">
        <w:t xml:space="preserve">ultimode </w:t>
      </w:r>
      <w:r w:rsidR="008314F0">
        <w:t>fibres</w:t>
      </w:r>
      <w:r w:rsidR="008B3C56">
        <w:t xml:space="preserve"> (MMF) </w:t>
      </w:r>
      <w:r w:rsidR="007F3136">
        <w:t>are</w:t>
      </w:r>
      <w:r w:rsidR="008B3C56">
        <w:t xml:space="preserve"> used to send t</w:t>
      </w:r>
      <w:r w:rsidR="00534491">
        <w:t>he photons towards avalanche photodiodes (APD</w:t>
      </w:r>
      <w:r w:rsidR="005A0837">
        <w:t xml:space="preserve">: </w:t>
      </w:r>
      <w:proofErr w:type="spellStart"/>
      <w:r w:rsidR="005A0837">
        <w:t>Excellitas</w:t>
      </w:r>
      <w:proofErr w:type="spellEnd"/>
      <w:r w:rsidR="005A0837">
        <w:t xml:space="preserve"> SPCM-AQRH-FC</w:t>
      </w:r>
      <w:r w:rsidR="00534491">
        <w:t>)</w:t>
      </w:r>
      <w:r w:rsidR="007F3136">
        <w:t>, which perform the p</w:t>
      </w:r>
      <w:r w:rsidR="00773C26">
        <w:t>hoton detection.</w:t>
      </w:r>
      <w:r w:rsidR="00E731A7">
        <w:t xml:space="preserve"> The arrival of a photon </w:t>
      </w:r>
      <w:r w:rsidR="005A0837">
        <w:t>is</w:t>
      </w:r>
      <w:r w:rsidR="00E731A7">
        <w:t xml:space="preserve"> registered by a time-to-digital converter (TDC</w:t>
      </w:r>
      <w:r w:rsidR="005A0837">
        <w:t>: S-Fifteen TDC</w:t>
      </w:r>
      <w:r w:rsidR="00E731A7">
        <w:t>), connected to a personal computer (PC), in which the data is stored.</w:t>
      </w:r>
    </w:p>
    <w:p w14:paraId="209FBA4E" w14:textId="77777777" w:rsidR="00EA4708" w:rsidRPr="009B4939" w:rsidRDefault="00EA4708" w:rsidP="0029736D">
      <w:pPr>
        <w:ind w:firstLine="432"/>
      </w:pPr>
    </w:p>
    <w:p w14:paraId="63E5D38B" w14:textId="21C0D4A8" w:rsidR="00CC2333" w:rsidRDefault="00EA4708" w:rsidP="00CC2333">
      <w:pPr>
        <w:keepNext/>
        <w:jc w:val="center"/>
      </w:pPr>
      <w:r>
        <w:rPr>
          <w:noProof/>
        </w:rPr>
        <w:drawing>
          <wp:inline distT="0" distB="0" distL="0" distR="0" wp14:anchorId="4924EBEA" wp14:editId="24CB2E6D">
            <wp:extent cx="5562600" cy="2381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62600" cy="2381250"/>
                    </a:xfrm>
                    <a:prstGeom prst="rect">
                      <a:avLst/>
                    </a:prstGeom>
                    <a:noFill/>
                    <a:ln>
                      <a:noFill/>
                    </a:ln>
                  </pic:spPr>
                </pic:pic>
              </a:graphicData>
            </a:graphic>
          </wp:inline>
        </w:drawing>
      </w:r>
    </w:p>
    <w:p w14:paraId="7005FBE5" w14:textId="611C5844" w:rsidR="00AD07A8" w:rsidRDefault="00CC2333" w:rsidP="0029736D">
      <w:pPr>
        <w:pStyle w:val="Caption"/>
        <w:jc w:val="both"/>
      </w:pPr>
      <w:bookmarkStart w:id="3" w:name="_Ref65064665"/>
      <w:r>
        <w:t xml:space="preserve">Figure </w:t>
      </w:r>
      <w:fldSimple w:instr=" SEQ Figure \* ARABIC \s 1 ">
        <w:r>
          <w:rPr>
            <w:noProof/>
          </w:rPr>
          <w:t>1</w:t>
        </w:r>
      </w:fldSimple>
      <w:bookmarkEnd w:id="3"/>
      <w:r>
        <w:t xml:space="preserve">. Experimental setup. </w:t>
      </w:r>
      <w:r w:rsidR="00EA4708">
        <w:t>Blue box</w:t>
      </w:r>
      <w:r>
        <w:t xml:space="preserve">: </w:t>
      </w:r>
      <w:proofErr w:type="spellStart"/>
      <w:r>
        <w:t>SpeQtral's</w:t>
      </w:r>
      <w:proofErr w:type="spellEnd"/>
      <w:r>
        <w:t xml:space="preserve"> entangled photon-pair source. MMF: multimode </w:t>
      </w:r>
      <w:r w:rsidR="008314F0">
        <w:t>fibre</w:t>
      </w:r>
      <w:r>
        <w:t>; APD: avalanche photodiode; TDC; time-to-digital converter; PC: personal computer.</w:t>
      </w:r>
      <w:r w:rsidR="00DF1BE0">
        <w:t xml:space="preserve"> (a) Configuration 1: both timestamp channels connected to the s</w:t>
      </w:r>
      <w:r w:rsidR="007C0B04">
        <w:t xml:space="preserve">ame TDC </w:t>
      </w:r>
      <w:r w:rsidR="009353A8">
        <w:t>with one PC</w:t>
      </w:r>
      <w:r w:rsidR="007C0B04">
        <w:t>. (b) Configuration 2: individual timestamp channels connected to the different TDCs and different PC</w:t>
      </w:r>
      <w:r w:rsidR="009353A8">
        <w:t>s</w:t>
      </w:r>
      <w:r w:rsidR="007C0B04">
        <w:t>.</w:t>
      </w:r>
      <w:r w:rsidR="00AA2600">
        <w:t xml:space="preserve"> </w:t>
      </w:r>
      <w:r w:rsidR="003272BB">
        <w:t xml:space="preserve">Following QKD jargon, </w:t>
      </w:r>
      <w:r w:rsidR="00AA2600">
        <w:t>TDC</w:t>
      </w:r>
      <w:r w:rsidR="00AA2600" w:rsidRPr="003272BB">
        <w:rPr>
          <w:vertAlign w:val="subscript"/>
        </w:rPr>
        <w:t>1</w:t>
      </w:r>
      <w:r w:rsidR="00AA2600">
        <w:t xml:space="preserve"> can be Alice, while TDC</w:t>
      </w:r>
      <w:r w:rsidR="00AA2600" w:rsidRPr="003272BB">
        <w:rPr>
          <w:vertAlign w:val="subscript"/>
        </w:rPr>
        <w:t>2</w:t>
      </w:r>
      <w:r w:rsidR="00AA2600">
        <w:t xml:space="preserve"> can be Bob.</w:t>
      </w:r>
    </w:p>
    <w:p w14:paraId="358ED6D1" w14:textId="43D3EB43" w:rsidR="005A0837" w:rsidRDefault="005A0837" w:rsidP="005A0837"/>
    <w:p w14:paraId="0807FC9F" w14:textId="0C59F520" w:rsidR="005A0837" w:rsidRDefault="005A0837" w:rsidP="005A0837">
      <w:r>
        <w:t xml:space="preserve">The single photon detection jitter is approximately 350 </w:t>
      </w:r>
      <w:proofErr w:type="spellStart"/>
      <w:r>
        <w:t>ps</w:t>
      </w:r>
      <w:proofErr w:type="spellEnd"/>
      <w:r>
        <w:t xml:space="preserve"> which is not resolvable by the time stamp resolution (2ns). If the detection events from signal and idler photons were tagged using the same time stamping device, their effective time difference can be attributed only to a small offset of the electronic signals, and unresolvable optical delays.</w:t>
      </w:r>
      <w:r w:rsidR="00756D10">
        <w:t xml:space="preserve"> </w:t>
      </w:r>
    </w:p>
    <w:p w14:paraId="721D7DA0" w14:textId="0629A7E4" w:rsidR="00756D10" w:rsidRDefault="00756D10" w:rsidP="005A0837">
      <w:r>
        <w:t xml:space="preserve">If, on the other hand, two different TDCs were used to simulate the two parties, the offset between signal and idler detection events depends on the synchronization of the two systems </w:t>
      </w:r>
      <w:r>
        <w:lastRenderedPageBreak/>
        <w:t>(tens of milliseconds). In addition, the S-Fifteen TDC time taggers use non identical reference clocks, with a relative clock drift on the order of 5 microseconds per second. To recover the time correlation of the photon pairs, the clock drift has to be removed.</w:t>
      </w:r>
    </w:p>
    <w:p w14:paraId="492D1B3E" w14:textId="77777777" w:rsidR="005A0837" w:rsidRPr="005A0837" w:rsidRDefault="005A0837" w:rsidP="005A0837"/>
    <w:p w14:paraId="38D10F06" w14:textId="591F1636" w:rsidR="009C6076" w:rsidRDefault="000062FC" w:rsidP="009C6076">
      <w:r>
        <w:tab/>
      </w:r>
      <w:r w:rsidR="00756D10">
        <w:t>The source performance was measured before the experiment:</w:t>
      </w:r>
    </w:p>
    <w:p w14:paraId="2A335344" w14:textId="6497D6A2" w:rsidR="008F38B7" w:rsidRDefault="008F38B7" w:rsidP="00331B4B">
      <w:pPr>
        <w:pStyle w:val="ListParagraph"/>
        <w:numPr>
          <w:ilvl w:val="0"/>
          <w:numId w:val="40"/>
        </w:numPr>
        <w:ind w:left="1418"/>
      </w:pPr>
      <w:r>
        <w:t>Coincidence rate: 61,000 entangled photon pairs/second</w:t>
      </w:r>
    </w:p>
    <w:p w14:paraId="5D241C4D" w14:textId="52E888D7" w:rsidR="008F38B7" w:rsidRDefault="008F38B7" w:rsidP="00331B4B">
      <w:pPr>
        <w:pStyle w:val="ListParagraph"/>
        <w:numPr>
          <w:ilvl w:val="0"/>
          <w:numId w:val="40"/>
        </w:numPr>
        <w:ind w:left="1418"/>
      </w:pPr>
      <w:r>
        <w:t>Singles rate:</w:t>
      </w:r>
      <w:r w:rsidR="00331B4B">
        <w:t xml:space="preserve"> </w:t>
      </w:r>
      <w:r w:rsidR="00331B4B" w:rsidRPr="00331B4B">
        <w:t>300</w:t>
      </w:r>
      <w:r w:rsidR="00331B4B">
        <w:t>,000 signal counts</w:t>
      </w:r>
      <w:r w:rsidR="00331B4B" w:rsidRPr="00331B4B">
        <w:t>/s</w:t>
      </w:r>
      <w:r w:rsidR="00331B4B">
        <w:t>econd</w:t>
      </w:r>
      <w:r w:rsidR="00331B4B" w:rsidRPr="00331B4B">
        <w:t xml:space="preserve"> and 277</w:t>
      </w:r>
      <w:r w:rsidR="00331B4B">
        <w:t>,000 idler counts</w:t>
      </w:r>
      <w:r w:rsidR="00331B4B" w:rsidRPr="00331B4B">
        <w:t>/s</w:t>
      </w:r>
      <w:r w:rsidR="00331B4B">
        <w:t>econd</w:t>
      </w:r>
    </w:p>
    <w:p w14:paraId="221152E2" w14:textId="1A476774" w:rsidR="009E34C0" w:rsidRDefault="009E34C0" w:rsidP="009E34C0">
      <w:pPr>
        <w:pStyle w:val="Heading1"/>
      </w:pPr>
      <w:bookmarkStart w:id="4" w:name="_Toc65067777"/>
      <w:r>
        <w:t>Data nomenclature</w:t>
      </w:r>
      <w:bookmarkEnd w:id="4"/>
    </w:p>
    <w:p w14:paraId="221BDD9B" w14:textId="255FB319" w:rsidR="009E34C0" w:rsidRDefault="00067EDF" w:rsidP="0029736D">
      <w:pPr>
        <w:ind w:firstLine="288"/>
      </w:pPr>
      <w:r>
        <w:t xml:space="preserve">While the entangled photon source is </w:t>
      </w:r>
      <w:r w:rsidR="000D3CDD">
        <w:t>producing</w:t>
      </w:r>
      <w:r w:rsidR="00B63886">
        <w:t xml:space="preserve"> photon pairs</w:t>
      </w:r>
      <w:r>
        <w:t xml:space="preserve"> in a continuous wave fashion,</w:t>
      </w:r>
      <w:r w:rsidR="00B63886">
        <w:t xml:space="preserve"> a script to </w:t>
      </w:r>
      <w:r w:rsidR="000D3CDD">
        <w:t xml:space="preserve">access the generated timestamps </w:t>
      </w:r>
      <w:r w:rsidR="00E51A97">
        <w:t>for an arbitrary amount of time (typically few seconds) can be</w:t>
      </w:r>
      <w:r w:rsidR="00D218C9">
        <w:t xml:space="preserve"> executed. </w:t>
      </w:r>
      <w:r w:rsidR="002A6CC9">
        <w:t>The script was executed under different laboratory conditions,</w:t>
      </w:r>
      <w:r w:rsidR="00B16432">
        <w:t xml:space="preserve"> as explained on the below table.</w:t>
      </w:r>
    </w:p>
    <w:p w14:paraId="6366955B" w14:textId="717CA4A3" w:rsidR="00B16432" w:rsidRDefault="00B16432" w:rsidP="0029736D">
      <w:pPr>
        <w:ind w:firstLine="288"/>
      </w:pPr>
    </w:p>
    <w:tbl>
      <w:tblPr>
        <w:tblStyle w:val="TableGrid"/>
        <w:tblW w:w="0" w:type="auto"/>
        <w:tblLook w:val="04A0" w:firstRow="1" w:lastRow="0" w:firstColumn="1" w:lastColumn="0" w:noHBand="0" w:noVBand="1"/>
      </w:tblPr>
      <w:tblGrid>
        <w:gridCol w:w="1983"/>
        <w:gridCol w:w="2076"/>
        <w:gridCol w:w="956"/>
        <w:gridCol w:w="2121"/>
        <w:gridCol w:w="1883"/>
      </w:tblGrid>
      <w:tr w:rsidR="00F226C0" w14:paraId="66275823" w14:textId="7E1814B1" w:rsidTr="00F226C0">
        <w:tc>
          <w:tcPr>
            <w:tcW w:w="1983" w:type="dxa"/>
          </w:tcPr>
          <w:p w14:paraId="6E7EB1D6" w14:textId="77777777" w:rsidR="00F226C0" w:rsidRDefault="00F226C0" w:rsidP="0029736D"/>
        </w:tc>
        <w:tc>
          <w:tcPr>
            <w:tcW w:w="2076" w:type="dxa"/>
            <w:vAlign w:val="center"/>
          </w:tcPr>
          <w:p w14:paraId="1E99809D" w14:textId="5DC5208D" w:rsidR="00F226C0" w:rsidRDefault="00F226C0" w:rsidP="0079768A">
            <w:pPr>
              <w:jc w:val="center"/>
            </w:pPr>
            <w:r>
              <w:t>Laboratory lights</w:t>
            </w:r>
          </w:p>
        </w:tc>
        <w:tc>
          <w:tcPr>
            <w:tcW w:w="956" w:type="dxa"/>
            <w:vAlign w:val="center"/>
          </w:tcPr>
          <w:p w14:paraId="01E7CF92" w14:textId="750E4BDA" w:rsidR="00F226C0" w:rsidRDefault="00F226C0" w:rsidP="0079768A">
            <w:pPr>
              <w:jc w:val="center"/>
            </w:pPr>
            <w:r>
              <w:t>Delay</w:t>
            </w:r>
          </w:p>
        </w:tc>
        <w:tc>
          <w:tcPr>
            <w:tcW w:w="2121" w:type="dxa"/>
            <w:vAlign w:val="center"/>
          </w:tcPr>
          <w:p w14:paraId="3512C0EC" w14:textId="249C83F5" w:rsidR="00F226C0" w:rsidRDefault="00F226C0" w:rsidP="0079768A">
            <w:pPr>
              <w:jc w:val="center"/>
            </w:pPr>
            <w:r>
              <w:t>Setup configuration</w:t>
            </w:r>
          </w:p>
        </w:tc>
        <w:tc>
          <w:tcPr>
            <w:tcW w:w="1883" w:type="dxa"/>
            <w:vAlign w:val="center"/>
          </w:tcPr>
          <w:p w14:paraId="7CDED6CA" w14:textId="06B52EA5" w:rsidR="00F226C0" w:rsidRDefault="00F226C0" w:rsidP="0079768A">
            <w:pPr>
              <w:jc w:val="center"/>
            </w:pPr>
            <w:r>
              <w:t>Duration</w:t>
            </w:r>
          </w:p>
        </w:tc>
      </w:tr>
      <w:tr w:rsidR="00F226C0" w14:paraId="6B4B1247" w14:textId="543BA322" w:rsidTr="00F226C0">
        <w:tc>
          <w:tcPr>
            <w:tcW w:w="1983" w:type="dxa"/>
            <w:vMerge w:val="restart"/>
            <w:vAlign w:val="center"/>
          </w:tcPr>
          <w:p w14:paraId="6BA0EAB7" w14:textId="297CA56F" w:rsidR="00F226C0" w:rsidRDefault="00F226C0" w:rsidP="00A664E6">
            <w:pPr>
              <w:jc w:val="center"/>
            </w:pPr>
            <w:r>
              <w:t>Value</w:t>
            </w:r>
          </w:p>
        </w:tc>
        <w:tc>
          <w:tcPr>
            <w:tcW w:w="2076" w:type="dxa"/>
          </w:tcPr>
          <w:p w14:paraId="0E6D27A3" w14:textId="785F37E8" w:rsidR="00F226C0" w:rsidRDefault="00F226C0" w:rsidP="0079768A">
            <w:pPr>
              <w:jc w:val="center"/>
            </w:pPr>
            <w:r>
              <w:t>ON</w:t>
            </w:r>
          </w:p>
        </w:tc>
        <w:tc>
          <w:tcPr>
            <w:tcW w:w="956" w:type="dxa"/>
          </w:tcPr>
          <w:p w14:paraId="0C96416E" w14:textId="128D07EA" w:rsidR="00F226C0" w:rsidRDefault="00F226C0" w:rsidP="0079768A">
            <w:pPr>
              <w:jc w:val="center"/>
            </w:pPr>
            <w:r>
              <w:t>0</w:t>
            </w:r>
          </w:p>
        </w:tc>
        <w:tc>
          <w:tcPr>
            <w:tcW w:w="2121" w:type="dxa"/>
          </w:tcPr>
          <w:p w14:paraId="7B58C8B0" w14:textId="01718CEB" w:rsidR="00F226C0" w:rsidRDefault="00F226C0" w:rsidP="0079768A">
            <w:pPr>
              <w:jc w:val="center"/>
            </w:pPr>
            <w:r>
              <w:t>1</w:t>
            </w:r>
          </w:p>
        </w:tc>
        <w:tc>
          <w:tcPr>
            <w:tcW w:w="1883" w:type="dxa"/>
            <w:vMerge w:val="restart"/>
            <w:vAlign w:val="center"/>
          </w:tcPr>
          <w:p w14:paraId="0EEE3BA0" w14:textId="05B5FD72" w:rsidR="00F226C0" w:rsidRDefault="00F226C0" w:rsidP="0079768A">
            <w:pPr>
              <w:jc w:val="center"/>
            </w:pPr>
            <w:r>
              <w:t>5 secs</w:t>
            </w:r>
          </w:p>
        </w:tc>
      </w:tr>
      <w:tr w:rsidR="00F226C0" w14:paraId="64D85CD7" w14:textId="1BBA6371" w:rsidTr="00F226C0">
        <w:tc>
          <w:tcPr>
            <w:tcW w:w="1983" w:type="dxa"/>
            <w:vMerge/>
          </w:tcPr>
          <w:p w14:paraId="7B8A2C55" w14:textId="77777777" w:rsidR="00F226C0" w:rsidRDefault="00F226C0" w:rsidP="0029736D"/>
        </w:tc>
        <w:tc>
          <w:tcPr>
            <w:tcW w:w="2076" w:type="dxa"/>
          </w:tcPr>
          <w:p w14:paraId="3A090FA6" w14:textId="172F744A" w:rsidR="00F226C0" w:rsidRDefault="00F226C0" w:rsidP="0079768A">
            <w:pPr>
              <w:jc w:val="center"/>
            </w:pPr>
            <w:r>
              <w:t>OFF</w:t>
            </w:r>
          </w:p>
        </w:tc>
        <w:tc>
          <w:tcPr>
            <w:tcW w:w="956" w:type="dxa"/>
          </w:tcPr>
          <w:p w14:paraId="08AA35D7" w14:textId="34822FD3" w:rsidR="00F226C0" w:rsidRDefault="00F226C0" w:rsidP="0079768A">
            <w:pPr>
              <w:jc w:val="center"/>
            </w:pPr>
            <w:r>
              <w:t>~ 1 sec</w:t>
            </w:r>
          </w:p>
        </w:tc>
        <w:tc>
          <w:tcPr>
            <w:tcW w:w="2121" w:type="dxa"/>
          </w:tcPr>
          <w:p w14:paraId="04E0271E" w14:textId="7C37CFFC" w:rsidR="00F226C0" w:rsidRDefault="00F226C0" w:rsidP="0079768A">
            <w:pPr>
              <w:jc w:val="center"/>
            </w:pPr>
            <w:r>
              <w:t>2</w:t>
            </w:r>
          </w:p>
        </w:tc>
        <w:tc>
          <w:tcPr>
            <w:tcW w:w="1883" w:type="dxa"/>
            <w:vMerge/>
          </w:tcPr>
          <w:p w14:paraId="58859B79" w14:textId="77777777" w:rsidR="00F226C0" w:rsidRDefault="00F226C0" w:rsidP="0079768A">
            <w:pPr>
              <w:jc w:val="center"/>
            </w:pPr>
          </w:p>
        </w:tc>
      </w:tr>
    </w:tbl>
    <w:p w14:paraId="55C50696" w14:textId="184C5449" w:rsidR="00B16432" w:rsidRDefault="00B16432" w:rsidP="0029736D">
      <w:pPr>
        <w:ind w:firstLine="288"/>
      </w:pPr>
    </w:p>
    <w:p w14:paraId="434A4571" w14:textId="404C384D" w:rsidR="0069241B" w:rsidRDefault="0069241B" w:rsidP="0029736D">
      <w:pPr>
        <w:ind w:firstLine="288"/>
      </w:pPr>
      <w:r>
        <w:t>T</w:t>
      </w:r>
      <w:r w:rsidR="005974AE">
        <w:t>he laboratory conditions for each file are contained within the file name:</w:t>
      </w:r>
    </w:p>
    <w:p w14:paraId="4718A987" w14:textId="182C8BCB" w:rsidR="005974AE" w:rsidRDefault="005974AE" w:rsidP="0029736D">
      <w:pPr>
        <w:ind w:firstLine="288"/>
      </w:pPr>
    </w:p>
    <w:p w14:paraId="1F04308F" w14:textId="5A867757" w:rsidR="005974AE" w:rsidRDefault="005974AE" w:rsidP="00953270">
      <w:pPr>
        <w:pStyle w:val="ListParagraph"/>
        <w:numPr>
          <w:ilvl w:val="0"/>
          <w:numId w:val="39"/>
        </w:numPr>
      </w:pPr>
      <w:r w:rsidRPr="00F80C1B">
        <w:rPr>
          <w:i/>
          <w:iCs/>
        </w:rPr>
        <w:t>testlablightsOff_5secs_sameTD2</w:t>
      </w:r>
      <w:r>
        <w:t>: laboratory lights off, both channels connected to a single TDC and a single computer</w:t>
      </w:r>
      <w:r w:rsidR="00D24E48">
        <w:t>.</w:t>
      </w:r>
    </w:p>
    <w:p w14:paraId="2EE262C6" w14:textId="77777777" w:rsidR="00B4244A" w:rsidRDefault="00B4244A" w:rsidP="00B4244A">
      <w:pPr>
        <w:pStyle w:val="ListParagraph"/>
        <w:ind w:left="1008"/>
      </w:pPr>
    </w:p>
    <w:tbl>
      <w:tblPr>
        <w:tblStyle w:val="TableGrid"/>
        <w:tblW w:w="0" w:type="auto"/>
        <w:tblLook w:val="04A0" w:firstRow="1" w:lastRow="0" w:firstColumn="1" w:lastColumn="0" w:noHBand="0" w:noVBand="1"/>
      </w:tblPr>
      <w:tblGrid>
        <w:gridCol w:w="1983"/>
        <w:gridCol w:w="2076"/>
        <w:gridCol w:w="956"/>
        <w:gridCol w:w="2121"/>
        <w:gridCol w:w="1883"/>
      </w:tblGrid>
      <w:tr w:rsidR="00F226C0" w14:paraId="4B2975FE" w14:textId="77777777" w:rsidTr="003916D1">
        <w:tc>
          <w:tcPr>
            <w:tcW w:w="1983" w:type="dxa"/>
          </w:tcPr>
          <w:p w14:paraId="0BDA5242" w14:textId="77777777" w:rsidR="00F226C0" w:rsidRDefault="00F226C0" w:rsidP="003916D1"/>
        </w:tc>
        <w:tc>
          <w:tcPr>
            <w:tcW w:w="2076" w:type="dxa"/>
            <w:vAlign w:val="center"/>
          </w:tcPr>
          <w:p w14:paraId="51925876" w14:textId="77777777" w:rsidR="00F226C0" w:rsidRDefault="00F226C0" w:rsidP="003916D1">
            <w:pPr>
              <w:jc w:val="center"/>
            </w:pPr>
            <w:r>
              <w:t>Laboratory lights</w:t>
            </w:r>
          </w:p>
        </w:tc>
        <w:tc>
          <w:tcPr>
            <w:tcW w:w="956" w:type="dxa"/>
            <w:vAlign w:val="center"/>
          </w:tcPr>
          <w:p w14:paraId="76588054" w14:textId="77777777" w:rsidR="00F226C0" w:rsidRDefault="00F226C0" w:rsidP="003916D1">
            <w:pPr>
              <w:jc w:val="center"/>
            </w:pPr>
            <w:r>
              <w:t>Delay</w:t>
            </w:r>
          </w:p>
        </w:tc>
        <w:tc>
          <w:tcPr>
            <w:tcW w:w="2121" w:type="dxa"/>
            <w:vAlign w:val="center"/>
          </w:tcPr>
          <w:p w14:paraId="3C401213" w14:textId="77777777" w:rsidR="00F226C0" w:rsidRDefault="00F226C0" w:rsidP="003916D1">
            <w:pPr>
              <w:jc w:val="center"/>
            </w:pPr>
            <w:r>
              <w:t>Setup configuration</w:t>
            </w:r>
          </w:p>
        </w:tc>
        <w:tc>
          <w:tcPr>
            <w:tcW w:w="1883" w:type="dxa"/>
            <w:vAlign w:val="center"/>
          </w:tcPr>
          <w:p w14:paraId="01022A9D" w14:textId="77777777" w:rsidR="00F226C0" w:rsidRDefault="00F226C0" w:rsidP="003916D1">
            <w:pPr>
              <w:jc w:val="center"/>
            </w:pPr>
            <w:r>
              <w:t>Duration</w:t>
            </w:r>
          </w:p>
        </w:tc>
      </w:tr>
      <w:tr w:rsidR="00F226C0" w14:paraId="4AB9DEFD" w14:textId="77777777" w:rsidTr="003916D1">
        <w:tc>
          <w:tcPr>
            <w:tcW w:w="1983" w:type="dxa"/>
            <w:vAlign w:val="center"/>
          </w:tcPr>
          <w:p w14:paraId="10A06A84" w14:textId="77777777" w:rsidR="00F226C0" w:rsidRDefault="00F226C0" w:rsidP="003916D1">
            <w:pPr>
              <w:jc w:val="center"/>
            </w:pPr>
            <w:r>
              <w:t>Value</w:t>
            </w:r>
          </w:p>
        </w:tc>
        <w:tc>
          <w:tcPr>
            <w:tcW w:w="2076" w:type="dxa"/>
          </w:tcPr>
          <w:p w14:paraId="752315B4" w14:textId="506433F6" w:rsidR="00F226C0" w:rsidRDefault="00B4244A" w:rsidP="003916D1">
            <w:pPr>
              <w:jc w:val="center"/>
            </w:pPr>
            <w:r>
              <w:t>OFF</w:t>
            </w:r>
          </w:p>
        </w:tc>
        <w:tc>
          <w:tcPr>
            <w:tcW w:w="956" w:type="dxa"/>
          </w:tcPr>
          <w:p w14:paraId="5E048CBB" w14:textId="77777777" w:rsidR="00F226C0" w:rsidRDefault="00F226C0" w:rsidP="003916D1">
            <w:pPr>
              <w:jc w:val="center"/>
            </w:pPr>
            <w:r>
              <w:t>0</w:t>
            </w:r>
          </w:p>
        </w:tc>
        <w:tc>
          <w:tcPr>
            <w:tcW w:w="2121" w:type="dxa"/>
          </w:tcPr>
          <w:p w14:paraId="6F97C2F7" w14:textId="77777777" w:rsidR="00F226C0" w:rsidRDefault="00F226C0" w:rsidP="003916D1">
            <w:pPr>
              <w:jc w:val="center"/>
            </w:pPr>
            <w:r>
              <w:t>1</w:t>
            </w:r>
          </w:p>
        </w:tc>
        <w:tc>
          <w:tcPr>
            <w:tcW w:w="1883" w:type="dxa"/>
            <w:vAlign w:val="center"/>
          </w:tcPr>
          <w:p w14:paraId="2C1F6030" w14:textId="77777777" w:rsidR="00F226C0" w:rsidRDefault="00F226C0" w:rsidP="003916D1">
            <w:pPr>
              <w:jc w:val="center"/>
            </w:pPr>
            <w:r>
              <w:t>5 secs</w:t>
            </w:r>
          </w:p>
        </w:tc>
      </w:tr>
    </w:tbl>
    <w:p w14:paraId="05F4652E" w14:textId="77777777" w:rsidR="00F226C0" w:rsidRDefault="00F226C0" w:rsidP="00F226C0">
      <w:pPr>
        <w:pStyle w:val="ListParagraph"/>
        <w:ind w:left="1008"/>
      </w:pPr>
    </w:p>
    <w:p w14:paraId="4C646EC4" w14:textId="6F7DEEB5" w:rsidR="005974AE" w:rsidRDefault="005974AE" w:rsidP="00953270">
      <w:pPr>
        <w:pStyle w:val="ListParagraph"/>
        <w:numPr>
          <w:ilvl w:val="0"/>
          <w:numId w:val="39"/>
        </w:numPr>
      </w:pPr>
      <w:r w:rsidRPr="00F80C1B">
        <w:rPr>
          <w:i/>
          <w:iCs/>
        </w:rPr>
        <w:t>testlab_lightsoff_5sec_2tdc1_1</w:t>
      </w:r>
      <w:r w:rsidR="00F80C1B">
        <w:t xml:space="preserve"> &amp; </w:t>
      </w:r>
      <w:r w:rsidRPr="00F80C1B">
        <w:rPr>
          <w:i/>
          <w:iCs/>
        </w:rPr>
        <w:t>testlablightsOff_5secs_differentTDC2-1</w:t>
      </w:r>
      <w:r w:rsidR="00570A27">
        <w:t xml:space="preserve"> </w:t>
      </w:r>
      <w:r>
        <w:t>(Alice-Bob): laboratory lights off, each channel connected to different TDC</w:t>
      </w:r>
      <w:r w:rsidR="005D7CB1">
        <w:t>s</w:t>
      </w:r>
      <w:r>
        <w:t xml:space="preserve"> and </w:t>
      </w:r>
      <w:r w:rsidR="005D7CB1">
        <w:t xml:space="preserve">different </w:t>
      </w:r>
      <w:r>
        <w:t>computer</w:t>
      </w:r>
      <w:r w:rsidR="005D7CB1">
        <w:t>s.</w:t>
      </w:r>
    </w:p>
    <w:p w14:paraId="3022A7EF" w14:textId="77777777" w:rsidR="00570A27" w:rsidRDefault="00570A27" w:rsidP="00570A27">
      <w:pPr>
        <w:pStyle w:val="ListParagraph"/>
        <w:ind w:left="1008"/>
      </w:pPr>
    </w:p>
    <w:tbl>
      <w:tblPr>
        <w:tblStyle w:val="TableGrid"/>
        <w:tblW w:w="0" w:type="auto"/>
        <w:tblLook w:val="04A0" w:firstRow="1" w:lastRow="0" w:firstColumn="1" w:lastColumn="0" w:noHBand="0" w:noVBand="1"/>
      </w:tblPr>
      <w:tblGrid>
        <w:gridCol w:w="1983"/>
        <w:gridCol w:w="2076"/>
        <w:gridCol w:w="956"/>
        <w:gridCol w:w="2121"/>
        <w:gridCol w:w="1883"/>
      </w:tblGrid>
      <w:tr w:rsidR="00B4244A" w14:paraId="72D921A8" w14:textId="77777777" w:rsidTr="003916D1">
        <w:tc>
          <w:tcPr>
            <w:tcW w:w="1983" w:type="dxa"/>
          </w:tcPr>
          <w:p w14:paraId="1A266E76" w14:textId="77777777" w:rsidR="00B4244A" w:rsidRDefault="00B4244A" w:rsidP="003916D1"/>
        </w:tc>
        <w:tc>
          <w:tcPr>
            <w:tcW w:w="2076" w:type="dxa"/>
            <w:vAlign w:val="center"/>
          </w:tcPr>
          <w:p w14:paraId="4F68756A" w14:textId="77777777" w:rsidR="00B4244A" w:rsidRDefault="00B4244A" w:rsidP="003916D1">
            <w:pPr>
              <w:jc w:val="center"/>
            </w:pPr>
            <w:r>
              <w:t>Laboratory lights</w:t>
            </w:r>
          </w:p>
        </w:tc>
        <w:tc>
          <w:tcPr>
            <w:tcW w:w="956" w:type="dxa"/>
            <w:vAlign w:val="center"/>
          </w:tcPr>
          <w:p w14:paraId="756D4776" w14:textId="77777777" w:rsidR="00B4244A" w:rsidRDefault="00B4244A" w:rsidP="003916D1">
            <w:pPr>
              <w:jc w:val="center"/>
            </w:pPr>
            <w:r>
              <w:t>Delay</w:t>
            </w:r>
          </w:p>
        </w:tc>
        <w:tc>
          <w:tcPr>
            <w:tcW w:w="2121" w:type="dxa"/>
            <w:vAlign w:val="center"/>
          </w:tcPr>
          <w:p w14:paraId="7C5B5F8B" w14:textId="77777777" w:rsidR="00B4244A" w:rsidRDefault="00B4244A" w:rsidP="003916D1">
            <w:pPr>
              <w:jc w:val="center"/>
            </w:pPr>
            <w:r>
              <w:t>Setup configuration</w:t>
            </w:r>
          </w:p>
        </w:tc>
        <w:tc>
          <w:tcPr>
            <w:tcW w:w="1883" w:type="dxa"/>
            <w:vAlign w:val="center"/>
          </w:tcPr>
          <w:p w14:paraId="586D4411" w14:textId="77777777" w:rsidR="00B4244A" w:rsidRDefault="00B4244A" w:rsidP="003916D1">
            <w:pPr>
              <w:jc w:val="center"/>
            </w:pPr>
            <w:r>
              <w:t>Duration</w:t>
            </w:r>
          </w:p>
        </w:tc>
      </w:tr>
      <w:tr w:rsidR="00B4244A" w14:paraId="06826265" w14:textId="77777777" w:rsidTr="003916D1">
        <w:tc>
          <w:tcPr>
            <w:tcW w:w="1983" w:type="dxa"/>
            <w:vAlign w:val="center"/>
          </w:tcPr>
          <w:p w14:paraId="0EED0FF0" w14:textId="77777777" w:rsidR="00B4244A" w:rsidRDefault="00B4244A" w:rsidP="003916D1">
            <w:pPr>
              <w:jc w:val="center"/>
            </w:pPr>
            <w:r>
              <w:t>Value</w:t>
            </w:r>
          </w:p>
        </w:tc>
        <w:tc>
          <w:tcPr>
            <w:tcW w:w="2076" w:type="dxa"/>
          </w:tcPr>
          <w:p w14:paraId="37891EDD" w14:textId="641E3D4F" w:rsidR="00B4244A" w:rsidRDefault="00B4244A" w:rsidP="003916D1">
            <w:pPr>
              <w:jc w:val="center"/>
            </w:pPr>
            <w:r>
              <w:t>OFF</w:t>
            </w:r>
          </w:p>
        </w:tc>
        <w:tc>
          <w:tcPr>
            <w:tcW w:w="956" w:type="dxa"/>
          </w:tcPr>
          <w:p w14:paraId="2271D25D" w14:textId="77777777" w:rsidR="00B4244A" w:rsidRDefault="00B4244A" w:rsidP="003916D1">
            <w:pPr>
              <w:jc w:val="center"/>
            </w:pPr>
            <w:r>
              <w:t>0</w:t>
            </w:r>
          </w:p>
        </w:tc>
        <w:tc>
          <w:tcPr>
            <w:tcW w:w="2121" w:type="dxa"/>
          </w:tcPr>
          <w:p w14:paraId="039FF79B" w14:textId="56D6181B" w:rsidR="00B4244A" w:rsidRDefault="00AE2DD8" w:rsidP="003916D1">
            <w:pPr>
              <w:jc w:val="center"/>
            </w:pPr>
            <w:r>
              <w:t>2</w:t>
            </w:r>
          </w:p>
        </w:tc>
        <w:tc>
          <w:tcPr>
            <w:tcW w:w="1883" w:type="dxa"/>
            <w:vAlign w:val="center"/>
          </w:tcPr>
          <w:p w14:paraId="2AEAA32B" w14:textId="77777777" w:rsidR="00B4244A" w:rsidRDefault="00B4244A" w:rsidP="003916D1">
            <w:pPr>
              <w:jc w:val="center"/>
            </w:pPr>
            <w:r>
              <w:t>5 secs</w:t>
            </w:r>
          </w:p>
        </w:tc>
      </w:tr>
    </w:tbl>
    <w:p w14:paraId="43FA28C0" w14:textId="77777777" w:rsidR="005974AE" w:rsidRDefault="005974AE" w:rsidP="005974AE">
      <w:pPr>
        <w:ind w:firstLine="288"/>
      </w:pPr>
    </w:p>
    <w:p w14:paraId="6EFA1587" w14:textId="624693AF" w:rsidR="005974AE" w:rsidRDefault="005974AE" w:rsidP="00953270">
      <w:pPr>
        <w:pStyle w:val="ListParagraph"/>
        <w:numPr>
          <w:ilvl w:val="0"/>
          <w:numId w:val="39"/>
        </w:numPr>
      </w:pPr>
      <w:r w:rsidRPr="00F80C1B">
        <w:rPr>
          <w:i/>
          <w:iCs/>
        </w:rPr>
        <w:t>testlab_lightsoff_5sec_2tdc1_delay</w:t>
      </w:r>
      <w:r w:rsidR="00F80C1B">
        <w:t xml:space="preserve"> &amp; </w:t>
      </w:r>
      <w:r w:rsidRPr="00F80C1B">
        <w:rPr>
          <w:i/>
          <w:iCs/>
        </w:rPr>
        <w:t>testlablightsOff_5secs_differentTDC2-delay</w:t>
      </w:r>
      <w:r w:rsidR="00570A27">
        <w:t xml:space="preserve"> </w:t>
      </w:r>
      <w:r>
        <w:t>(Alice-Bob): laboratory lights off, each channel connected to different TDC</w:t>
      </w:r>
      <w:r w:rsidR="005D7CB1">
        <w:t>s</w:t>
      </w:r>
      <w:r>
        <w:t xml:space="preserve"> and different computer</w:t>
      </w:r>
      <w:r w:rsidR="005D7CB1">
        <w:t>s,</w:t>
      </w:r>
      <w:r>
        <w:t xml:space="preserve"> and with an operator-induced delay (~1 second)</w:t>
      </w:r>
      <w:r w:rsidR="005D7CB1">
        <w:t>.</w:t>
      </w:r>
    </w:p>
    <w:p w14:paraId="2C0CC474" w14:textId="77777777" w:rsidR="00570A27" w:rsidRDefault="00570A27" w:rsidP="00570A27">
      <w:pPr>
        <w:pStyle w:val="ListParagraph"/>
        <w:ind w:left="1008"/>
      </w:pPr>
    </w:p>
    <w:tbl>
      <w:tblPr>
        <w:tblStyle w:val="TableGrid"/>
        <w:tblW w:w="0" w:type="auto"/>
        <w:tblLook w:val="04A0" w:firstRow="1" w:lastRow="0" w:firstColumn="1" w:lastColumn="0" w:noHBand="0" w:noVBand="1"/>
      </w:tblPr>
      <w:tblGrid>
        <w:gridCol w:w="1983"/>
        <w:gridCol w:w="2076"/>
        <w:gridCol w:w="956"/>
        <w:gridCol w:w="2121"/>
        <w:gridCol w:w="1883"/>
      </w:tblGrid>
      <w:tr w:rsidR="00AE2DD8" w14:paraId="380BBA8B" w14:textId="77777777" w:rsidTr="003916D1">
        <w:tc>
          <w:tcPr>
            <w:tcW w:w="1983" w:type="dxa"/>
          </w:tcPr>
          <w:p w14:paraId="005797D0" w14:textId="77777777" w:rsidR="00AE2DD8" w:rsidRDefault="00AE2DD8" w:rsidP="003916D1"/>
        </w:tc>
        <w:tc>
          <w:tcPr>
            <w:tcW w:w="2076" w:type="dxa"/>
            <w:vAlign w:val="center"/>
          </w:tcPr>
          <w:p w14:paraId="3B67BFA9" w14:textId="77777777" w:rsidR="00AE2DD8" w:rsidRDefault="00AE2DD8" w:rsidP="003916D1">
            <w:pPr>
              <w:jc w:val="center"/>
            </w:pPr>
            <w:r>
              <w:t>Laboratory lights</w:t>
            </w:r>
          </w:p>
        </w:tc>
        <w:tc>
          <w:tcPr>
            <w:tcW w:w="956" w:type="dxa"/>
            <w:vAlign w:val="center"/>
          </w:tcPr>
          <w:p w14:paraId="1630799C" w14:textId="77777777" w:rsidR="00AE2DD8" w:rsidRDefault="00AE2DD8" w:rsidP="003916D1">
            <w:pPr>
              <w:jc w:val="center"/>
            </w:pPr>
            <w:r>
              <w:t>Delay</w:t>
            </w:r>
          </w:p>
        </w:tc>
        <w:tc>
          <w:tcPr>
            <w:tcW w:w="2121" w:type="dxa"/>
            <w:vAlign w:val="center"/>
          </w:tcPr>
          <w:p w14:paraId="5CB614E9" w14:textId="77777777" w:rsidR="00AE2DD8" w:rsidRDefault="00AE2DD8" w:rsidP="003916D1">
            <w:pPr>
              <w:jc w:val="center"/>
            </w:pPr>
            <w:r>
              <w:t>Setup configuration</w:t>
            </w:r>
          </w:p>
        </w:tc>
        <w:tc>
          <w:tcPr>
            <w:tcW w:w="1883" w:type="dxa"/>
            <w:vAlign w:val="center"/>
          </w:tcPr>
          <w:p w14:paraId="504D142C" w14:textId="77777777" w:rsidR="00AE2DD8" w:rsidRDefault="00AE2DD8" w:rsidP="003916D1">
            <w:pPr>
              <w:jc w:val="center"/>
            </w:pPr>
            <w:r>
              <w:t>Duration</w:t>
            </w:r>
          </w:p>
        </w:tc>
      </w:tr>
      <w:tr w:rsidR="00AE2DD8" w14:paraId="0D6D8396" w14:textId="77777777" w:rsidTr="003916D1">
        <w:tc>
          <w:tcPr>
            <w:tcW w:w="1983" w:type="dxa"/>
            <w:vAlign w:val="center"/>
          </w:tcPr>
          <w:p w14:paraId="3500492D" w14:textId="77777777" w:rsidR="00AE2DD8" w:rsidRDefault="00AE2DD8" w:rsidP="003916D1">
            <w:pPr>
              <w:jc w:val="center"/>
            </w:pPr>
            <w:r>
              <w:t>Value</w:t>
            </w:r>
          </w:p>
        </w:tc>
        <w:tc>
          <w:tcPr>
            <w:tcW w:w="2076" w:type="dxa"/>
          </w:tcPr>
          <w:p w14:paraId="670425A7" w14:textId="3A94D25C" w:rsidR="00AE2DD8" w:rsidRDefault="00AE2DD8" w:rsidP="003916D1">
            <w:pPr>
              <w:jc w:val="center"/>
            </w:pPr>
            <w:r>
              <w:t>OFF</w:t>
            </w:r>
          </w:p>
        </w:tc>
        <w:tc>
          <w:tcPr>
            <w:tcW w:w="956" w:type="dxa"/>
          </w:tcPr>
          <w:p w14:paraId="25255D7F" w14:textId="6BAC71E6" w:rsidR="00AE2DD8" w:rsidRDefault="00570A27" w:rsidP="003916D1">
            <w:pPr>
              <w:jc w:val="center"/>
            </w:pPr>
            <w:r>
              <w:t>~ 1 sec</w:t>
            </w:r>
          </w:p>
        </w:tc>
        <w:tc>
          <w:tcPr>
            <w:tcW w:w="2121" w:type="dxa"/>
          </w:tcPr>
          <w:p w14:paraId="2580A535" w14:textId="38FFFCD9" w:rsidR="00AE2DD8" w:rsidRDefault="00570A27" w:rsidP="003916D1">
            <w:pPr>
              <w:jc w:val="center"/>
            </w:pPr>
            <w:r>
              <w:t>2</w:t>
            </w:r>
          </w:p>
        </w:tc>
        <w:tc>
          <w:tcPr>
            <w:tcW w:w="1883" w:type="dxa"/>
            <w:vAlign w:val="center"/>
          </w:tcPr>
          <w:p w14:paraId="534EB473" w14:textId="77777777" w:rsidR="00AE2DD8" w:rsidRDefault="00AE2DD8" w:rsidP="003916D1">
            <w:pPr>
              <w:jc w:val="center"/>
            </w:pPr>
            <w:r>
              <w:t>5 secs</w:t>
            </w:r>
          </w:p>
        </w:tc>
      </w:tr>
    </w:tbl>
    <w:p w14:paraId="1BA4121D" w14:textId="77777777" w:rsidR="00AE2DD8" w:rsidRDefault="00AE2DD8" w:rsidP="00AE2DD8">
      <w:pPr>
        <w:pStyle w:val="ListParagraph"/>
        <w:ind w:left="1008"/>
      </w:pPr>
    </w:p>
    <w:p w14:paraId="7FFBA5DC" w14:textId="24693AA8" w:rsidR="005974AE" w:rsidRDefault="005974AE" w:rsidP="00953270">
      <w:pPr>
        <w:pStyle w:val="ListParagraph"/>
        <w:numPr>
          <w:ilvl w:val="0"/>
          <w:numId w:val="39"/>
        </w:numPr>
      </w:pPr>
      <w:r w:rsidRPr="00F80C1B">
        <w:rPr>
          <w:i/>
          <w:iCs/>
        </w:rPr>
        <w:lastRenderedPageBreak/>
        <w:t>testlablightsOn_5secs_sameTDC2</w:t>
      </w:r>
      <w:r>
        <w:t>: laboratory lights off, but</w:t>
      </w:r>
      <w:r w:rsidR="005D7CB1">
        <w:t xml:space="preserve"> laboratory</w:t>
      </w:r>
      <w:r>
        <w:t xml:space="preserve"> door open to add some background, both channels connected to a single TDC and a single computer</w:t>
      </w:r>
      <w:r w:rsidR="005D7CB1">
        <w:t>.</w:t>
      </w:r>
    </w:p>
    <w:p w14:paraId="2773BAF9" w14:textId="77777777" w:rsidR="00570A27" w:rsidRDefault="00570A27" w:rsidP="00570A27">
      <w:pPr>
        <w:pStyle w:val="ListParagraph"/>
        <w:ind w:left="1008"/>
      </w:pPr>
    </w:p>
    <w:tbl>
      <w:tblPr>
        <w:tblStyle w:val="TableGrid"/>
        <w:tblW w:w="0" w:type="auto"/>
        <w:tblLook w:val="04A0" w:firstRow="1" w:lastRow="0" w:firstColumn="1" w:lastColumn="0" w:noHBand="0" w:noVBand="1"/>
      </w:tblPr>
      <w:tblGrid>
        <w:gridCol w:w="1983"/>
        <w:gridCol w:w="2076"/>
        <w:gridCol w:w="956"/>
        <w:gridCol w:w="2121"/>
        <w:gridCol w:w="1883"/>
      </w:tblGrid>
      <w:tr w:rsidR="00570A27" w14:paraId="290B5DDB" w14:textId="77777777" w:rsidTr="003916D1">
        <w:tc>
          <w:tcPr>
            <w:tcW w:w="1983" w:type="dxa"/>
          </w:tcPr>
          <w:p w14:paraId="3C915717" w14:textId="77777777" w:rsidR="00570A27" w:rsidRDefault="00570A27" w:rsidP="003916D1"/>
        </w:tc>
        <w:tc>
          <w:tcPr>
            <w:tcW w:w="2076" w:type="dxa"/>
            <w:vAlign w:val="center"/>
          </w:tcPr>
          <w:p w14:paraId="2EC6D57A" w14:textId="77777777" w:rsidR="00570A27" w:rsidRDefault="00570A27" w:rsidP="003916D1">
            <w:pPr>
              <w:jc w:val="center"/>
            </w:pPr>
            <w:r>
              <w:t>Laboratory lights</w:t>
            </w:r>
          </w:p>
        </w:tc>
        <w:tc>
          <w:tcPr>
            <w:tcW w:w="956" w:type="dxa"/>
            <w:vAlign w:val="center"/>
          </w:tcPr>
          <w:p w14:paraId="1CF86976" w14:textId="77777777" w:rsidR="00570A27" w:rsidRDefault="00570A27" w:rsidP="003916D1">
            <w:pPr>
              <w:jc w:val="center"/>
            </w:pPr>
            <w:r>
              <w:t>Delay</w:t>
            </w:r>
          </w:p>
        </w:tc>
        <w:tc>
          <w:tcPr>
            <w:tcW w:w="2121" w:type="dxa"/>
            <w:vAlign w:val="center"/>
          </w:tcPr>
          <w:p w14:paraId="00F299EE" w14:textId="77777777" w:rsidR="00570A27" w:rsidRDefault="00570A27" w:rsidP="003916D1">
            <w:pPr>
              <w:jc w:val="center"/>
            </w:pPr>
            <w:r>
              <w:t>Setup configuration</w:t>
            </w:r>
          </w:p>
        </w:tc>
        <w:tc>
          <w:tcPr>
            <w:tcW w:w="1883" w:type="dxa"/>
            <w:vAlign w:val="center"/>
          </w:tcPr>
          <w:p w14:paraId="7607EC91" w14:textId="77777777" w:rsidR="00570A27" w:rsidRDefault="00570A27" w:rsidP="003916D1">
            <w:pPr>
              <w:jc w:val="center"/>
            </w:pPr>
            <w:r>
              <w:t>Duration</w:t>
            </w:r>
          </w:p>
        </w:tc>
      </w:tr>
      <w:tr w:rsidR="00570A27" w14:paraId="4E454334" w14:textId="77777777" w:rsidTr="003916D1">
        <w:tc>
          <w:tcPr>
            <w:tcW w:w="1983" w:type="dxa"/>
            <w:vAlign w:val="center"/>
          </w:tcPr>
          <w:p w14:paraId="341C5E38" w14:textId="77777777" w:rsidR="00570A27" w:rsidRDefault="00570A27" w:rsidP="003916D1">
            <w:pPr>
              <w:jc w:val="center"/>
            </w:pPr>
            <w:r>
              <w:t>Value</w:t>
            </w:r>
          </w:p>
        </w:tc>
        <w:tc>
          <w:tcPr>
            <w:tcW w:w="2076" w:type="dxa"/>
          </w:tcPr>
          <w:p w14:paraId="3F576502" w14:textId="77777777" w:rsidR="00570A27" w:rsidRDefault="00570A27" w:rsidP="003916D1">
            <w:pPr>
              <w:jc w:val="center"/>
            </w:pPr>
            <w:r>
              <w:t>ON</w:t>
            </w:r>
          </w:p>
        </w:tc>
        <w:tc>
          <w:tcPr>
            <w:tcW w:w="956" w:type="dxa"/>
          </w:tcPr>
          <w:p w14:paraId="16CACF54" w14:textId="77777777" w:rsidR="00570A27" w:rsidRDefault="00570A27" w:rsidP="003916D1">
            <w:pPr>
              <w:jc w:val="center"/>
            </w:pPr>
            <w:r>
              <w:t>0</w:t>
            </w:r>
          </w:p>
        </w:tc>
        <w:tc>
          <w:tcPr>
            <w:tcW w:w="2121" w:type="dxa"/>
          </w:tcPr>
          <w:p w14:paraId="7D807592" w14:textId="77777777" w:rsidR="00570A27" w:rsidRDefault="00570A27" w:rsidP="003916D1">
            <w:pPr>
              <w:jc w:val="center"/>
            </w:pPr>
            <w:r>
              <w:t>1</w:t>
            </w:r>
          </w:p>
        </w:tc>
        <w:tc>
          <w:tcPr>
            <w:tcW w:w="1883" w:type="dxa"/>
            <w:vAlign w:val="center"/>
          </w:tcPr>
          <w:p w14:paraId="442B5AC0" w14:textId="77777777" w:rsidR="00570A27" w:rsidRDefault="00570A27" w:rsidP="003916D1">
            <w:pPr>
              <w:jc w:val="center"/>
            </w:pPr>
            <w:r>
              <w:t>5 secs</w:t>
            </w:r>
          </w:p>
        </w:tc>
      </w:tr>
    </w:tbl>
    <w:p w14:paraId="528AD121" w14:textId="77777777" w:rsidR="005756BD" w:rsidRPr="00DA0FF7" w:rsidRDefault="005756BD" w:rsidP="004A6422">
      <w:pPr>
        <w:rPr>
          <w:lang w:val="en-SG"/>
        </w:rPr>
      </w:pPr>
    </w:p>
    <w:sectPr w:rsidR="005756BD" w:rsidRPr="00DA0FF7" w:rsidSect="00530812">
      <w:headerReference w:type="default" r:id="rId13"/>
      <w:footerReference w:type="default" r:id="rId14"/>
      <w:headerReference w:type="first" r:id="rId15"/>
      <w:pgSz w:w="11909" w:h="16834" w:code="9"/>
      <w:pgMar w:top="1440" w:right="1440" w:bottom="1440" w:left="1440" w:header="737" w:footer="56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ED7CCF6" w14:textId="77777777" w:rsidR="002C426A" w:rsidRDefault="002C426A">
      <w:r>
        <w:separator/>
      </w:r>
    </w:p>
  </w:endnote>
  <w:endnote w:type="continuationSeparator" w:id="0">
    <w:p w14:paraId="2B08C20A" w14:textId="77777777" w:rsidR="002C426A" w:rsidRDefault="002C426A">
      <w:r>
        <w:continuationSeparator/>
      </w:r>
    </w:p>
  </w:endnote>
  <w:endnote w:type="continuationNotice" w:id="1">
    <w:p w14:paraId="0C66E002" w14:textId="77777777" w:rsidR="002C426A" w:rsidRDefault="002C426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FuturaA Bk BT">
    <w:altName w:val="Times New Roman"/>
    <w:charset w:val="00"/>
    <w:family w:val="swiss"/>
    <w:pitch w:val="variable"/>
    <w:sig w:usb0="00000087" w:usb1="00000000" w:usb2="00000000" w:usb3="00000000" w:csb0="0000001B" w:csb1="00000000"/>
  </w:font>
  <w:font w:name="MS Mincho">
    <w:altName w:val="MS Mincho"/>
    <w:panose1 w:val="02020609040205080304"/>
    <w:charset w:val="80"/>
    <w:family w:val="modern"/>
    <w:pitch w:val="fixed"/>
    <w:sig w:usb0="E00002FF" w:usb1="6AC7FDFB" w:usb2="08000012" w:usb3="00000000" w:csb0="0002009F" w:csb1="00000000"/>
  </w:font>
  <w:font w:name="Arial Narrow">
    <w:altName w:val="Arial Narrow"/>
    <w:panose1 w:val="020B0606020202030204"/>
    <w:charset w:val="00"/>
    <w:family w:val="swiss"/>
    <w:pitch w:val="variable"/>
    <w:sig w:usb0="00000287" w:usb1="00000800" w:usb2="00000000" w:usb3="00000000" w:csb0="0000009F" w:csb1="00000000"/>
  </w:font>
  <w:font w:name="Courier">
    <w:panose1 w:val="02070409020205020404"/>
    <w:charset w:val="00"/>
    <w:family w:val="auto"/>
    <w:notTrueType/>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823612" w14:textId="22D5ACD1" w:rsidR="00516244" w:rsidRPr="00F7108A" w:rsidRDefault="00B55AC9">
    <w:pPr>
      <w:rPr>
        <w:sz w:val="14"/>
        <w:szCs w:val="12"/>
        <w:highlight w:val="yellow"/>
      </w:rPr>
    </w:pPr>
    <w:r w:rsidRPr="00F7108A">
      <w:rPr>
        <w:noProof/>
        <w:highlight w:val="yellow"/>
      </w:rPr>
      <mc:AlternateContent>
        <mc:Choice Requires="wps">
          <w:drawing>
            <wp:anchor distT="45720" distB="45720" distL="114300" distR="114300" simplePos="0" relativeHeight="251658240" behindDoc="0" locked="0" layoutInCell="1" allowOverlap="1" wp14:anchorId="5026CA17" wp14:editId="70E1F5B2">
              <wp:simplePos x="0" y="0"/>
              <wp:positionH relativeFrom="column">
                <wp:posOffset>4075430</wp:posOffset>
              </wp:positionH>
              <wp:positionV relativeFrom="paragraph">
                <wp:posOffset>806450</wp:posOffset>
              </wp:positionV>
              <wp:extent cx="1654810" cy="1404620"/>
              <wp:effectExtent l="0" t="0" r="2540" b="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4810" cy="1404620"/>
                      </a:xfrm>
                      <a:prstGeom prst="rect">
                        <a:avLst/>
                      </a:prstGeom>
                      <a:solidFill>
                        <a:srgbClr val="FFFFFF"/>
                      </a:solidFill>
                      <a:ln w="9525">
                        <a:noFill/>
                        <a:miter lim="800000"/>
                        <a:headEnd/>
                        <a:tailEnd/>
                      </a:ln>
                    </wps:spPr>
                    <wps:txbx>
                      <w:txbxContent>
                        <w:p w14:paraId="1CEA0BFD" w14:textId="10902D13" w:rsidR="008132D9" w:rsidRDefault="008132D9" w:rsidP="008132D9">
                          <w:pPr>
                            <w:pStyle w:val="Footer"/>
                            <w:tabs>
                              <w:tab w:val="left" w:pos="3011"/>
                            </w:tabs>
                          </w:pPr>
                          <w:r>
                            <w:t>All Rights Reserved.</w:t>
                          </w:r>
                        </w:p>
                        <w:p w14:paraId="105010AA" w14:textId="24BFA375" w:rsidR="008132D9" w:rsidRDefault="008132D9" w:rsidP="008132D9">
                          <w:proofErr w:type="spellStart"/>
                          <w:r>
                            <w:t>Reg.No</w:t>
                          </w:r>
                          <w:proofErr w:type="spellEnd"/>
                          <w:r>
                            <w:t>. 201731682K</w:t>
                          </w:r>
                        </w:p>
                      </w:txbxContent>
                    </wps:txbx>
                    <wps:bodyPr rot="0" vert="horz" wrap="square" lIns="91440" tIns="3600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026CA17" id="_x0000_t202" coordsize="21600,21600" o:spt="202" path="m,l,21600r21600,l21600,xe">
              <v:stroke joinstyle="miter"/>
              <v:path gradientshapeok="t" o:connecttype="rect"/>
            </v:shapetype>
            <v:shape id="_x0000_s1029" type="#_x0000_t202" style="position:absolute;left:0;text-align:left;margin-left:320.9pt;margin-top:63.5pt;width:130.3pt;height:110.6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" stroked="f">
              <v:textbox style="mso-fit-shape-to-text:t" inset=",1mm">
                <w:txbxContent>
                  <w:p w14:paraId="1CEA0BFD" w14:textId="10902D13" w:rsidR="008132D9" w:rsidRDefault="008132D9" w:rsidP="008132D9">
                    <w:pPr>
                      <w:pStyle w:val="Footer"/>
                      <w:tabs>
                        <w:tab w:val="left" w:pos="3011"/>
                      </w:tabs>
                    </w:pPr>
                    <w:r>
                      <w:t>All Rights Reserved.</w:t>
                    </w:r>
                  </w:p>
                  <w:p w14:paraId="105010AA" w14:textId="24BFA375" w:rsidR="008132D9" w:rsidRDefault="008132D9" w:rsidP="008132D9">
                    <w:r>
                      <w:t>Reg.No. 201731682K</w:t>
                    </w:r>
                  </w:p>
                </w:txbxContent>
              </v:textbox>
              <w10:wrap type="square"/>
            </v:shape>
          </w:pict>
        </mc:Fallback>
      </mc:AlternateContent>
    </w:r>
  </w:p>
  <w:p w14:paraId="1BE80980" w14:textId="538D67CB" w:rsidR="006A11F3" w:rsidRDefault="00086775" w:rsidP="00413FF3">
    <w:pPr>
      <w:pStyle w:val="Footer"/>
    </w:pPr>
    <w:r w:rsidRPr="00F7108A">
      <w:rPr>
        <w:noProof/>
        <w:highlight w:val="yellow"/>
      </w:rPr>
      <mc:AlternateContent>
        <mc:Choice Requires="wps">
          <w:drawing>
            <wp:anchor distT="45720" distB="45720" distL="114300" distR="114300" simplePos="0" relativeHeight="251658241" behindDoc="0" locked="0" layoutInCell="1" allowOverlap="1" wp14:anchorId="7E543820" wp14:editId="157CBBD5">
              <wp:simplePos x="0" y="0"/>
              <wp:positionH relativeFrom="column">
                <wp:posOffset>3950335</wp:posOffset>
              </wp:positionH>
              <wp:positionV relativeFrom="paragraph">
                <wp:posOffset>581660</wp:posOffset>
              </wp:positionV>
              <wp:extent cx="1612900" cy="287020"/>
              <wp:effectExtent l="0" t="0" r="6350" b="0"/>
              <wp:wrapSquare wrapText="bothSides"/>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2900" cy="287020"/>
                      </a:xfrm>
                      <a:prstGeom prst="rect">
                        <a:avLst/>
                      </a:prstGeom>
                      <a:solidFill>
                        <a:srgbClr val="FFFFFF"/>
                      </a:solidFill>
                      <a:ln w="9525">
                        <a:noFill/>
                        <a:miter lim="800000"/>
                        <a:headEnd/>
                        <a:tailEnd/>
                      </a:ln>
                    </wps:spPr>
                    <wps:txbx>
                      <w:txbxContent>
                        <w:p w14:paraId="35339997" w14:textId="77777777" w:rsidR="008132D9" w:rsidRPr="008132D9" w:rsidRDefault="008132D9" w:rsidP="008132D9">
                          <w:pPr>
                            <w:rPr>
                              <w:lang w:val="en-SG"/>
                            </w:rPr>
                          </w:pPr>
                          <w:r>
                            <w:rPr>
                              <w:lang w:val="en-SG"/>
                            </w:rPr>
                            <w:t>www.speqtral.spa</w:t>
                          </w:r>
                          <w:r w:rsidR="008B67BA">
                            <w:rPr>
                              <w:lang w:val="en-SG"/>
                            </w:rPr>
                            <w:t>c</w:t>
                          </w:r>
                          <w:r w:rsidR="00086775">
                            <w:rPr>
                              <w:lang w:val="en-SG"/>
                            </w:rPr>
                            <w: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543820" id="_x0000_s1030" type="#_x0000_t202" style="position:absolute;left:0;text-align:left;margin-left:311.05pt;margin-top:45.8pt;width:127pt;height:22.6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" stroked="f">
              <v:textbox>
                <w:txbxContent>
                  <w:p w14:paraId="35339997" w14:textId="77777777" w:rsidR="008132D9" w:rsidRPr="008132D9" w:rsidRDefault="008132D9" w:rsidP="008132D9">
                    <w:pPr>
                      <w:rPr>
                        <w:lang w:val="en-SG"/>
                      </w:rPr>
                    </w:pPr>
                    <w:r>
                      <w:rPr>
                        <w:lang w:val="en-SG"/>
                      </w:rPr>
                      <w:t>www.speqtral.spa</w:t>
                    </w:r>
                    <w:r w:rsidR="008B67BA">
                      <w:rPr>
                        <w:lang w:val="en-SG"/>
                      </w:rPr>
                      <w:t>c</w:t>
                    </w:r>
                    <w:r w:rsidR="00086775">
                      <w:rPr>
                        <w:lang w:val="en-SG"/>
                      </w:rPr>
                      <w:t>e</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4F8B768" w14:textId="77777777" w:rsidR="002C426A" w:rsidRDefault="002C426A">
      <w:r>
        <w:separator/>
      </w:r>
    </w:p>
  </w:footnote>
  <w:footnote w:type="continuationSeparator" w:id="0">
    <w:p w14:paraId="454878A6" w14:textId="77777777" w:rsidR="002C426A" w:rsidRDefault="002C426A">
      <w:r>
        <w:continuationSeparator/>
      </w:r>
    </w:p>
  </w:footnote>
  <w:footnote w:type="continuationNotice" w:id="1">
    <w:p w14:paraId="0276495F" w14:textId="77777777" w:rsidR="002C426A" w:rsidRDefault="002C426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243" w:type="dxa"/>
      <w:tblInd w:w="-34" w:type="dxa"/>
      <w:tblLayout w:type="fixed"/>
      <w:tblLook w:val="0000" w:firstRow="0" w:lastRow="0" w:firstColumn="0" w:lastColumn="0" w:noHBand="0" w:noVBand="0"/>
    </w:tblPr>
    <w:tblGrid>
      <w:gridCol w:w="7259"/>
      <w:gridCol w:w="1984"/>
    </w:tblGrid>
    <w:tr w:rsidR="00A46461" w14:paraId="76AB96BD" w14:textId="77777777" w:rsidTr="00F22B95">
      <w:trPr>
        <w:cantSplit/>
        <w:trHeight w:val="269"/>
      </w:trPr>
      <w:tc>
        <w:tcPr>
          <w:tcW w:w="7259" w:type="dxa"/>
          <w:tcBorders>
            <w:right w:val="single" w:sz="4" w:space="0" w:color="auto"/>
          </w:tcBorders>
        </w:tcPr>
        <w:p w14:paraId="3DE464A9" w14:textId="77777777" w:rsidR="00A46461" w:rsidRPr="51B217F1" w:rsidRDefault="00A46461" w:rsidP="51B217F1">
          <w:pPr>
            <w:pStyle w:val="Header"/>
            <w:spacing w:before="40" w:after="40"/>
            <w:jc w:val="center"/>
            <w:rPr>
              <w:sz w:val="16"/>
              <w:szCs w:val="16"/>
            </w:rPr>
          </w:pPr>
        </w:p>
      </w:tc>
      <w:tc>
        <w:tcPr>
          <w:tcW w:w="1984" w:type="dxa"/>
          <w:tcBorders>
            <w:top w:val="single" w:sz="4" w:space="0" w:color="auto"/>
            <w:left w:val="single" w:sz="4" w:space="0" w:color="auto"/>
            <w:bottom w:val="single" w:sz="4" w:space="0" w:color="auto"/>
            <w:right w:val="single" w:sz="4" w:space="0" w:color="auto"/>
          </w:tcBorders>
        </w:tcPr>
        <w:p w14:paraId="7DF68DD1" w14:textId="6DD17364" w:rsidR="0062583E" w:rsidRPr="00A46461" w:rsidRDefault="00A46461" w:rsidP="00EC7805">
          <w:pPr>
            <w:pStyle w:val="Header"/>
            <w:spacing w:before="40" w:after="40"/>
            <w:rPr>
              <w:sz w:val="16"/>
              <w:lang w:val="en-SG"/>
            </w:rPr>
          </w:pPr>
          <w:r>
            <w:rPr>
              <w:sz w:val="16"/>
            </w:rPr>
            <w:t>Do</w:t>
          </w:r>
          <w:r w:rsidR="009E4D94">
            <w:rPr>
              <w:sz w:val="16"/>
            </w:rPr>
            <w:t>c</w:t>
          </w:r>
          <w:r>
            <w:rPr>
              <w:sz w:val="16"/>
            </w:rPr>
            <w:t xml:space="preserve"> ID</w:t>
          </w:r>
          <w:r>
            <w:rPr>
              <w:rFonts w:hint="eastAsia"/>
              <w:sz w:val="16"/>
              <w:lang w:val="en-SG"/>
            </w:rPr>
            <w:t>:</w:t>
          </w:r>
          <w:r>
            <w:rPr>
              <w:sz w:val="16"/>
              <w:lang w:val="en-SG"/>
            </w:rPr>
            <w:t xml:space="preserve"> </w:t>
          </w:r>
          <w:r w:rsidR="0062583E">
            <w:rPr>
              <w:sz w:val="16"/>
              <w:lang w:val="en-SG"/>
            </w:rPr>
            <w:t>Timestamp data</w:t>
          </w:r>
        </w:p>
      </w:tc>
    </w:tr>
    <w:tr w:rsidR="00BD75DE" w14:paraId="077EAFA4" w14:textId="77777777" w:rsidTr="00F22B95">
      <w:trPr>
        <w:cantSplit/>
        <w:trHeight w:val="269"/>
      </w:trPr>
      <w:tc>
        <w:tcPr>
          <w:tcW w:w="7259" w:type="dxa"/>
          <w:vMerge w:val="restart"/>
          <w:tcBorders>
            <w:right w:val="single" w:sz="4" w:space="0" w:color="auto"/>
          </w:tcBorders>
        </w:tcPr>
        <w:p w14:paraId="2698FA13" w14:textId="61A5A8BE" w:rsidR="00F22B95" w:rsidRDefault="51B217F1" w:rsidP="51B217F1">
          <w:pPr>
            <w:pStyle w:val="Header"/>
            <w:spacing w:before="40" w:after="40"/>
            <w:jc w:val="center"/>
            <w:rPr>
              <w:sz w:val="16"/>
              <w:szCs w:val="16"/>
            </w:rPr>
          </w:pPr>
          <w:r w:rsidRPr="51B217F1">
            <w:rPr>
              <w:sz w:val="16"/>
              <w:szCs w:val="16"/>
            </w:rPr>
            <w:t>SpeQtral</w:t>
          </w:r>
          <w:r w:rsidR="0018455D">
            <w:rPr>
              <w:sz w:val="16"/>
              <w:szCs w:val="16"/>
            </w:rPr>
            <w:t xml:space="preserve"> </w:t>
          </w:r>
          <w:r w:rsidRPr="51B217F1">
            <w:rPr>
              <w:sz w:val="16"/>
              <w:szCs w:val="16"/>
            </w:rPr>
            <w:t>Confidential</w:t>
          </w:r>
        </w:p>
      </w:tc>
      <w:tc>
        <w:tcPr>
          <w:tcW w:w="1984" w:type="dxa"/>
          <w:tcBorders>
            <w:top w:val="single" w:sz="4" w:space="0" w:color="auto"/>
            <w:left w:val="single" w:sz="4" w:space="0" w:color="auto"/>
            <w:bottom w:val="single" w:sz="4" w:space="0" w:color="auto"/>
            <w:right w:val="single" w:sz="4" w:space="0" w:color="auto"/>
          </w:tcBorders>
        </w:tcPr>
        <w:p w14:paraId="55BE7AED" w14:textId="0E5358D6" w:rsidR="00F22B95" w:rsidRPr="0036490C" w:rsidRDefault="00F22B95" w:rsidP="00EC7805">
          <w:pPr>
            <w:pStyle w:val="Header"/>
            <w:spacing w:before="40" w:after="40"/>
            <w:rPr>
              <w:sz w:val="16"/>
              <w:highlight w:val="yellow"/>
            </w:rPr>
          </w:pPr>
          <w:r>
            <w:rPr>
              <w:sz w:val="16"/>
            </w:rPr>
            <w:t>Date:</w:t>
          </w:r>
          <w:r w:rsidR="00C647B4">
            <w:rPr>
              <w:sz w:val="16"/>
            </w:rPr>
            <w:t xml:space="preserve"> </w:t>
          </w:r>
          <w:r w:rsidR="0018455D">
            <w:rPr>
              <w:sz w:val="16"/>
            </w:rPr>
            <w:t>23</w:t>
          </w:r>
          <w:r w:rsidR="00AF4DDB" w:rsidRPr="004C3846">
            <w:rPr>
              <w:sz w:val="16"/>
            </w:rPr>
            <w:t>/</w:t>
          </w:r>
          <w:r w:rsidR="0018455D">
            <w:rPr>
              <w:sz w:val="16"/>
            </w:rPr>
            <w:t>02</w:t>
          </w:r>
          <w:r w:rsidR="00AF4DDB" w:rsidRPr="004C3846">
            <w:rPr>
              <w:sz w:val="16"/>
            </w:rPr>
            <w:t>/202</w:t>
          </w:r>
          <w:r w:rsidR="0018455D">
            <w:rPr>
              <w:sz w:val="16"/>
            </w:rPr>
            <w:t>1</w:t>
          </w:r>
        </w:p>
      </w:tc>
    </w:tr>
    <w:tr w:rsidR="00BD75DE" w14:paraId="2AB8EA7A" w14:textId="77777777" w:rsidTr="00F22B95">
      <w:trPr>
        <w:cantSplit/>
        <w:trHeight w:val="260"/>
      </w:trPr>
      <w:tc>
        <w:tcPr>
          <w:tcW w:w="7259" w:type="dxa"/>
          <w:vMerge/>
          <w:tcBorders>
            <w:right w:val="single" w:sz="4" w:space="0" w:color="auto"/>
          </w:tcBorders>
        </w:tcPr>
        <w:p w14:paraId="2224DC61" w14:textId="77777777" w:rsidR="00F22B95" w:rsidRDefault="00F22B95">
          <w:pPr>
            <w:pStyle w:val="Header"/>
            <w:spacing w:before="40" w:after="40"/>
            <w:rPr>
              <w:sz w:val="16"/>
            </w:rPr>
          </w:pPr>
        </w:p>
      </w:tc>
      <w:tc>
        <w:tcPr>
          <w:tcW w:w="1984" w:type="dxa"/>
          <w:tcBorders>
            <w:top w:val="single" w:sz="4" w:space="0" w:color="auto"/>
            <w:left w:val="single" w:sz="4" w:space="0" w:color="auto"/>
            <w:bottom w:val="single" w:sz="4" w:space="0" w:color="auto"/>
            <w:right w:val="single" w:sz="4" w:space="0" w:color="auto"/>
          </w:tcBorders>
        </w:tcPr>
        <w:p w14:paraId="7B2738BF" w14:textId="21207562" w:rsidR="00F22B95" w:rsidRDefault="00F22B95" w:rsidP="00EC7805">
          <w:pPr>
            <w:pStyle w:val="Header"/>
            <w:spacing w:before="40" w:after="40"/>
            <w:rPr>
              <w:sz w:val="16"/>
            </w:rPr>
          </w:pPr>
          <w:r>
            <w:rPr>
              <w:snapToGrid w:val="0"/>
              <w:sz w:val="16"/>
            </w:rPr>
            <w:t xml:space="preserve">Page </w:t>
          </w:r>
          <w:r>
            <w:rPr>
              <w:snapToGrid w:val="0"/>
              <w:sz w:val="16"/>
            </w:rPr>
            <w:fldChar w:fldCharType="begin"/>
          </w:r>
          <w:r>
            <w:rPr>
              <w:snapToGrid w:val="0"/>
              <w:sz w:val="16"/>
            </w:rPr>
            <w:instrText xml:space="preserve"> PAGE </w:instrText>
          </w:r>
          <w:r>
            <w:rPr>
              <w:snapToGrid w:val="0"/>
              <w:sz w:val="16"/>
            </w:rPr>
            <w:fldChar w:fldCharType="separate"/>
          </w:r>
          <w:r w:rsidR="001D499C">
            <w:rPr>
              <w:noProof/>
              <w:snapToGrid w:val="0"/>
              <w:sz w:val="16"/>
            </w:rPr>
            <w:t>5</w:t>
          </w:r>
          <w:r>
            <w:rPr>
              <w:snapToGrid w:val="0"/>
              <w:sz w:val="16"/>
            </w:rPr>
            <w:fldChar w:fldCharType="end"/>
          </w:r>
          <w:r>
            <w:rPr>
              <w:snapToGrid w:val="0"/>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sidR="001D499C">
            <w:rPr>
              <w:rStyle w:val="PageNumber"/>
              <w:noProof/>
              <w:sz w:val="16"/>
            </w:rPr>
            <w:t>5</w:t>
          </w:r>
          <w:r>
            <w:rPr>
              <w:rStyle w:val="PageNumber"/>
              <w:sz w:val="16"/>
            </w:rPr>
            <w:fldChar w:fldCharType="end"/>
          </w:r>
        </w:p>
      </w:tc>
    </w:tr>
  </w:tbl>
  <w:p w14:paraId="1308242A" w14:textId="03FFC051" w:rsidR="00516244" w:rsidRPr="0042164A" w:rsidRDefault="00516244">
    <w:pPr>
      <w:pStyle w:val="Header"/>
      <w:rPr>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DFCDBB" w14:textId="77777777" w:rsidR="00323372" w:rsidRDefault="00323372" w:rsidP="00323372">
    <w:pPr>
      <w:pStyle w:val="Header"/>
      <w:jc w:val="center"/>
      <w:rPr>
        <w:rFonts w:cstheme="minorHAnsi"/>
        <w:noProof/>
        <w:sz w:val="20"/>
        <w:lang w:val="en-SG" w:eastAsia="en-GB"/>
      </w:rPr>
    </w:pPr>
  </w:p>
  <w:p w14:paraId="72371536" w14:textId="77777777" w:rsidR="00323372" w:rsidRDefault="00323372" w:rsidP="00323372">
    <w:pPr>
      <w:pStyle w:val="Header"/>
      <w:jc w:val="center"/>
      <w:rPr>
        <w:rFonts w:cstheme="minorHAnsi"/>
        <w:noProof/>
        <w:sz w:val="20"/>
        <w:lang w:val="en-SG" w:eastAsia="en-GB"/>
      </w:rPr>
    </w:pPr>
  </w:p>
  <w:p w14:paraId="14149814" w14:textId="77777777" w:rsidR="00516244" w:rsidRPr="00323372" w:rsidRDefault="00516244" w:rsidP="00323372">
    <w:pPr>
      <w:pStyle w:val="Header"/>
      <w:jc w:val="center"/>
      <w:rPr>
        <w:rFonts w:cstheme="minorHAnsi"/>
        <w:sz w:val="28"/>
        <w:szCs w:val="28"/>
        <w:lang w:val="en-SG" w:eastAsia="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304127"/>
    <w:multiLevelType w:val="multilevel"/>
    <w:tmpl w:val="482C4D7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6B1A5E"/>
    <w:multiLevelType w:val="hybridMultilevel"/>
    <w:tmpl w:val="FFFFFFFF"/>
    <w:lvl w:ilvl="0" w:tplc="87F07B36">
      <w:start w:val="1"/>
      <w:numFmt w:val="bullet"/>
      <w:lvlText w:val=""/>
      <w:lvlJc w:val="left"/>
      <w:pPr>
        <w:ind w:left="720" w:hanging="360"/>
      </w:pPr>
      <w:rPr>
        <w:rFonts w:ascii="Symbol" w:hAnsi="Symbol" w:hint="default"/>
      </w:rPr>
    </w:lvl>
    <w:lvl w:ilvl="1" w:tplc="481A89D4">
      <w:start w:val="1"/>
      <w:numFmt w:val="bullet"/>
      <w:lvlText w:val="o"/>
      <w:lvlJc w:val="left"/>
      <w:pPr>
        <w:ind w:left="1440" w:hanging="360"/>
      </w:pPr>
      <w:rPr>
        <w:rFonts w:ascii="Courier New" w:hAnsi="Courier New" w:hint="default"/>
      </w:rPr>
    </w:lvl>
    <w:lvl w:ilvl="2" w:tplc="0564336C">
      <w:start w:val="1"/>
      <w:numFmt w:val="bullet"/>
      <w:lvlText w:val=""/>
      <w:lvlJc w:val="left"/>
      <w:pPr>
        <w:ind w:left="2160" w:hanging="360"/>
      </w:pPr>
      <w:rPr>
        <w:rFonts w:ascii="Wingdings" w:hAnsi="Wingdings" w:hint="default"/>
      </w:rPr>
    </w:lvl>
    <w:lvl w:ilvl="3" w:tplc="300EF2FC">
      <w:start w:val="1"/>
      <w:numFmt w:val="bullet"/>
      <w:lvlText w:val=""/>
      <w:lvlJc w:val="left"/>
      <w:pPr>
        <w:ind w:left="2880" w:hanging="360"/>
      </w:pPr>
      <w:rPr>
        <w:rFonts w:ascii="Symbol" w:hAnsi="Symbol" w:hint="default"/>
      </w:rPr>
    </w:lvl>
    <w:lvl w:ilvl="4" w:tplc="38CEC12E">
      <w:start w:val="1"/>
      <w:numFmt w:val="bullet"/>
      <w:lvlText w:val="o"/>
      <w:lvlJc w:val="left"/>
      <w:pPr>
        <w:ind w:left="3600" w:hanging="360"/>
      </w:pPr>
      <w:rPr>
        <w:rFonts w:ascii="Courier New" w:hAnsi="Courier New" w:hint="default"/>
      </w:rPr>
    </w:lvl>
    <w:lvl w:ilvl="5" w:tplc="BD948EFC">
      <w:start w:val="1"/>
      <w:numFmt w:val="bullet"/>
      <w:lvlText w:val=""/>
      <w:lvlJc w:val="left"/>
      <w:pPr>
        <w:ind w:left="4320" w:hanging="360"/>
      </w:pPr>
      <w:rPr>
        <w:rFonts w:ascii="Wingdings" w:hAnsi="Wingdings" w:hint="default"/>
      </w:rPr>
    </w:lvl>
    <w:lvl w:ilvl="6" w:tplc="F4D4F62A">
      <w:start w:val="1"/>
      <w:numFmt w:val="bullet"/>
      <w:lvlText w:val=""/>
      <w:lvlJc w:val="left"/>
      <w:pPr>
        <w:ind w:left="5040" w:hanging="360"/>
      </w:pPr>
      <w:rPr>
        <w:rFonts w:ascii="Symbol" w:hAnsi="Symbol" w:hint="default"/>
      </w:rPr>
    </w:lvl>
    <w:lvl w:ilvl="7" w:tplc="38AECC94">
      <w:start w:val="1"/>
      <w:numFmt w:val="bullet"/>
      <w:lvlText w:val="o"/>
      <w:lvlJc w:val="left"/>
      <w:pPr>
        <w:ind w:left="5760" w:hanging="360"/>
      </w:pPr>
      <w:rPr>
        <w:rFonts w:ascii="Courier New" w:hAnsi="Courier New" w:hint="default"/>
      </w:rPr>
    </w:lvl>
    <w:lvl w:ilvl="8" w:tplc="BFF25878">
      <w:start w:val="1"/>
      <w:numFmt w:val="bullet"/>
      <w:lvlText w:val=""/>
      <w:lvlJc w:val="left"/>
      <w:pPr>
        <w:ind w:left="6480" w:hanging="360"/>
      </w:pPr>
      <w:rPr>
        <w:rFonts w:ascii="Wingdings" w:hAnsi="Wingdings" w:hint="default"/>
      </w:rPr>
    </w:lvl>
  </w:abstractNum>
  <w:abstractNum w:abstractNumId="2" w15:restartNumberingAfterBreak="0">
    <w:nsid w:val="05E00DBB"/>
    <w:multiLevelType w:val="hybridMultilevel"/>
    <w:tmpl w:val="F17CCF04"/>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098B382B"/>
    <w:multiLevelType w:val="hybridMultilevel"/>
    <w:tmpl w:val="FC06FCAA"/>
    <w:lvl w:ilvl="0" w:tplc="48090001">
      <w:start w:val="1"/>
      <w:numFmt w:val="bullet"/>
      <w:lvlText w:val=""/>
      <w:lvlJc w:val="left"/>
      <w:pPr>
        <w:ind w:left="1440" w:hanging="360"/>
      </w:pPr>
      <w:rPr>
        <w:rFonts w:ascii="Symbol" w:hAnsi="Symbol" w:hint="default"/>
      </w:rPr>
    </w:lvl>
    <w:lvl w:ilvl="1" w:tplc="48090003">
      <w:start w:val="1"/>
      <w:numFmt w:val="bullet"/>
      <w:lvlText w:val="o"/>
      <w:lvlJc w:val="left"/>
      <w:pPr>
        <w:ind w:left="2160" w:hanging="360"/>
      </w:pPr>
      <w:rPr>
        <w:rFonts w:ascii="Courier New" w:hAnsi="Courier New" w:cs="Courier New" w:hint="default"/>
      </w:rPr>
    </w:lvl>
    <w:lvl w:ilvl="2" w:tplc="48090005">
      <w:start w:val="1"/>
      <w:numFmt w:val="bullet"/>
      <w:lvlText w:val=""/>
      <w:lvlJc w:val="left"/>
      <w:pPr>
        <w:ind w:left="2880" w:hanging="360"/>
      </w:pPr>
      <w:rPr>
        <w:rFonts w:ascii="Wingdings" w:hAnsi="Wingdings" w:hint="default"/>
      </w:rPr>
    </w:lvl>
    <w:lvl w:ilvl="3" w:tplc="4809000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4" w15:restartNumberingAfterBreak="0">
    <w:nsid w:val="09C34228"/>
    <w:multiLevelType w:val="hybridMultilevel"/>
    <w:tmpl w:val="85244008"/>
    <w:lvl w:ilvl="0" w:tplc="48090001">
      <w:start w:val="1"/>
      <w:numFmt w:val="bullet"/>
      <w:lvlText w:val=""/>
      <w:lvlJc w:val="left"/>
      <w:pPr>
        <w:ind w:left="420" w:hanging="420"/>
      </w:pPr>
      <w:rPr>
        <w:rFonts w:ascii="Symbol" w:hAnsi="Symbol"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15:restartNumberingAfterBreak="0">
    <w:nsid w:val="1136683C"/>
    <w:multiLevelType w:val="hybridMultilevel"/>
    <w:tmpl w:val="0C8A88D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17F12ACC"/>
    <w:multiLevelType w:val="hybridMultilevel"/>
    <w:tmpl w:val="F8B04270"/>
    <w:lvl w:ilvl="0" w:tplc="1E006D4C">
      <w:start w:val="1"/>
      <w:numFmt w:val="decimal"/>
      <w:lvlText w:val="%1."/>
      <w:lvlJc w:val="left"/>
      <w:pPr>
        <w:tabs>
          <w:tab w:val="num" w:pos="720"/>
        </w:tabs>
        <w:ind w:left="720" w:hanging="360"/>
      </w:pPr>
    </w:lvl>
    <w:lvl w:ilvl="1" w:tplc="97FE5652" w:tentative="1">
      <w:start w:val="1"/>
      <w:numFmt w:val="decimal"/>
      <w:lvlText w:val="%2."/>
      <w:lvlJc w:val="left"/>
      <w:pPr>
        <w:tabs>
          <w:tab w:val="num" w:pos="1440"/>
        </w:tabs>
        <w:ind w:left="1440" w:hanging="360"/>
      </w:pPr>
    </w:lvl>
    <w:lvl w:ilvl="2" w:tplc="DA28C8F4" w:tentative="1">
      <w:start w:val="1"/>
      <w:numFmt w:val="decimal"/>
      <w:lvlText w:val="%3."/>
      <w:lvlJc w:val="left"/>
      <w:pPr>
        <w:tabs>
          <w:tab w:val="num" w:pos="2160"/>
        </w:tabs>
        <w:ind w:left="2160" w:hanging="360"/>
      </w:pPr>
    </w:lvl>
    <w:lvl w:ilvl="3" w:tplc="CEA29A50" w:tentative="1">
      <w:start w:val="1"/>
      <w:numFmt w:val="decimal"/>
      <w:lvlText w:val="%4."/>
      <w:lvlJc w:val="left"/>
      <w:pPr>
        <w:tabs>
          <w:tab w:val="num" w:pos="2880"/>
        </w:tabs>
        <w:ind w:left="2880" w:hanging="360"/>
      </w:pPr>
    </w:lvl>
    <w:lvl w:ilvl="4" w:tplc="7CB23D98" w:tentative="1">
      <w:start w:val="1"/>
      <w:numFmt w:val="decimal"/>
      <w:lvlText w:val="%5."/>
      <w:lvlJc w:val="left"/>
      <w:pPr>
        <w:tabs>
          <w:tab w:val="num" w:pos="3600"/>
        </w:tabs>
        <w:ind w:left="3600" w:hanging="360"/>
      </w:pPr>
    </w:lvl>
    <w:lvl w:ilvl="5" w:tplc="4F98EB20" w:tentative="1">
      <w:start w:val="1"/>
      <w:numFmt w:val="decimal"/>
      <w:lvlText w:val="%6."/>
      <w:lvlJc w:val="left"/>
      <w:pPr>
        <w:tabs>
          <w:tab w:val="num" w:pos="4320"/>
        </w:tabs>
        <w:ind w:left="4320" w:hanging="360"/>
      </w:pPr>
    </w:lvl>
    <w:lvl w:ilvl="6" w:tplc="C8CEFC96" w:tentative="1">
      <w:start w:val="1"/>
      <w:numFmt w:val="decimal"/>
      <w:lvlText w:val="%7."/>
      <w:lvlJc w:val="left"/>
      <w:pPr>
        <w:tabs>
          <w:tab w:val="num" w:pos="5040"/>
        </w:tabs>
        <w:ind w:left="5040" w:hanging="360"/>
      </w:pPr>
    </w:lvl>
    <w:lvl w:ilvl="7" w:tplc="C0AAF2E2" w:tentative="1">
      <w:start w:val="1"/>
      <w:numFmt w:val="decimal"/>
      <w:lvlText w:val="%8."/>
      <w:lvlJc w:val="left"/>
      <w:pPr>
        <w:tabs>
          <w:tab w:val="num" w:pos="5760"/>
        </w:tabs>
        <w:ind w:left="5760" w:hanging="360"/>
      </w:pPr>
    </w:lvl>
    <w:lvl w:ilvl="8" w:tplc="51CA13D6" w:tentative="1">
      <w:start w:val="1"/>
      <w:numFmt w:val="decimal"/>
      <w:lvlText w:val="%9."/>
      <w:lvlJc w:val="left"/>
      <w:pPr>
        <w:tabs>
          <w:tab w:val="num" w:pos="6480"/>
        </w:tabs>
        <w:ind w:left="6480" w:hanging="360"/>
      </w:pPr>
    </w:lvl>
  </w:abstractNum>
  <w:abstractNum w:abstractNumId="7" w15:restartNumberingAfterBreak="0">
    <w:nsid w:val="1B3157DC"/>
    <w:multiLevelType w:val="hybridMultilevel"/>
    <w:tmpl w:val="4809001F"/>
    <w:lvl w:ilvl="0" w:tplc="142E7DF2">
      <w:start w:val="1"/>
      <w:numFmt w:val="decimal"/>
      <w:lvlText w:val="%1."/>
      <w:lvlJc w:val="left"/>
      <w:pPr>
        <w:ind w:left="360" w:hanging="360"/>
      </w:pPr>
    </w:lvl>
    <w:lvl w:ilvl="1" w:tplc="48D0CB5E">
      <w:start w:val="1"/>
      <w:numFmt w:val="decimal"/>
      <w:lvlText w:val="%1.%2."/>
      <w:lvlJc w:val="left"/>
      <w:pPr>
        <w:ind w:left="792" w:hanging="432"/>
      </w:pPr>
    </w:lvl>
    <w:lvl w:ilvl="2" w:tplc="64AE054C">
      <w:start w:val="1"/>
      <w:numFmt w:val="decimal"/>
      <w:lvlText w:val="%1.%2.%3."/>
      <w:lvlJc w:val="left"/>
      <w:pPr>
        <w:ind w:left="1224" w:hanging="504"/>
      </w:pPr>
    </w:lvl>
    <w:lvl w:ilvl="3" w:tplc="822098D0">
      <w:start w:val="1"/>
      <w:numFmt w:val="decimal"/>
      <w:lvlText w:val="%1.%2.%3.%4."/>
      <w:lvlJc w:val="left"/>
      <w:pPr>
        <w:ind w:left="1728" w:hanging="648"/>
      </w:pPr>
    </w:lvl>
    <w:lvl w:ilvl="4" w:tplc="E35E448E">
      <w:start w:val="1"/>
      <w:numFmt w:val="decimal"/>
      <w:lvlText w:val="%1.%2.%3.%4.%5."/>
      <w:lvlJc w:val="left"/>
      <w:pPr>
        <w:ind w:left="2232" w:hanging="792"/>
      </w:pPr>
    </w:lvl>
    <w:lvl w:ilvl="5" w:tplc="47E0D8B4">
      <w:start w:val="1"/>
      <w:numFmt w:val="decimal"/>
      <w:lvlText w:val="%1.%2.%3.%4.%5.%6."/>
      <w:lvlJc w:val="left"/>
      <w:pPr>
        <w:ind w:left="2736" w:hanging="936"/>
      </w:pPr>
    </w:lvl>
    <w:lvl w:ilvl="6" w:tplc="1736F5A4">
      <w:start w:val="1"/>
      <w:numFmt w:val="decimal"/>
      <w:lvlText w:val="%1.%2.%3.%4.%5.%6.%7."/>
      <w:lvlJc w:val="left"/>
      <w:pPr>
        <w:ind w:left="3240" w:hanging="1080"/>
      </w:pPr>
    </w:lvl>
    <w:lvl w:ilvl="7" w:tplc="22E06C92">
      <w:start w:val="1"/>
      <w:numFmt w:val="decimal"/>
      <w:lvlText w:val="%1.%2.%3.%4.%5.%6.%7.%8."/>
      <w:lvlJc w:val="left"/>
      <w:pPr>
        <w:ind w:left="3744" w:hanging="1224"/>
      </w:pPr>
    </w:lvl>
    <w:lvl w:ilvl="8" w:tplc="B5F2912E">
      <w:start w:val="1"/>
      <w:numFmt w:val="decimal"/>
      <w:lvlText w:val="%1.%2.%3.%4.%5.%6.%7.%8.%9."/>
      <w:lvlJc w:val="left"/>
      <w:pPr>
        <w:ind w:left="4320" w:hanging="1440"/>
      </w:pPr>
    </w:lvl>
  </w:abstractNum>
  <w:abstractNum w:abstractNumId="8" w15:restartNumberingAfterBreak="0">
    <w:nsid w:val="1CEA0563"/>
    <w:multiLevelType w:val="hybridMultilevel"/>
    <w:tmpl w:val="BA7CC1E2"/>
    <w:lvl w:ilvl="0" w:tplc="B08098EC">
      <w:start w:val="1"/>
      <w:numFmt w:val="decimal"/>
      <w:lvlText w:val="%1."/>
      <w:lvlJc w:val="left"/>
      <w:pPr>
        <w:tabs>
          <w:tab w:val="num" w:pos="720"/>
        </w:tabs>
        <w:ind w:left="720" w:hanging="360"/>
      </w:pPr>
    </w:lvl>
    <w:lvl w:ilvl="1" w:tplc="1558542E" w:tentative="1">
      <w:start w:val="1"/>
      <w:numFmt w:val="decimal"/>
      <w:lvlText w:val="%2."/>
      <w:lvlJc w:val="left"/>
      <w:pPr>
        <w:tabs>
          <w:tab w:val="num" w:pos="1440"/>
        </w:tabs>
        <w:ind w:left="1440" w:hanging="360"/>
      </w:pPr>
    </w:lvl>
    <w:lvl w:ilvl="2" w:tplc="EAA07BC4" w:tentative="1">
      <w:start w:val="1"/>
      <w:numFmt w:val="decimal"/>
      <w:lvlText w:val="%3."/>
      <w:lvlJc w:val="left"/>
      <w:pPr>
        <w:tabs>
          <w:tab w:val="num" w:pos="2160"/>
        </w:tabs>
        <w:ind w:left="2160" w:hanging="360"/>
      </w:pPr>
    </w:lvl>
    <w:lvl w:ilvl="3" w:tplc="762AB19E" w:tentative="1">
      <w:start w:val="1"/>
      <w:numFmt w:val="decimal"/>
      <w:lvlText w:val="%4."/>
      <w:lvlJc w:val="left"/>
      <w:pPr>
        <w:tabs>
          <w:tab w:val="num" w:pos="2880"/>
        </w:tabs>
        <w:ind w:left="2880" w:hanging="360"/>
      </w:pPr>
    </w:lvl>
    <w:lvl w:ilvl="4" w:tplc="7A2A25E8" w:tentative="1">
      <w:start w:val="1"/>
      <w:numFmt w:val="decimal"/>
      <w:lvlText w:val="%5."/>
      <w:lvlJc w:val="left"/>
      <w:pPr>
        <w:tabs>
          <w:tab w:val="num" w:pos="3600"/>
        </w:tabs>
        <w:ind w:left="3600" w:hanging="360"/>
      </w:pPr>
    </w:lvl>
    <w:lvl w:ilvl="5" w:tplc="991A2ABE" w:tentative="1">
      <w:start w:val="1"/>
      <w:numFmt w:val="decimal"/>
      <w:lvlText w:val="%6."/>
      <w:lvlJc w:val="left"/>
      <w:pPr>
        <w:tabs>
          <w:tab w:val="num" w:pos="4320"/>
        </w:tabs>
        <w:ind w:left="4320" w:hanging="360"/>
      </w:pPr>
    </w:lvl>
    <w:lvl w:ilvl="6" w:tplc="0B2A9BEC" w:tentative="1">
      <w:start w:val="1"/>
      <w:numFmt w:val="decimal"/>
      <w:lvlText w:val="%7."/>
      <w:lvlJc w:val="left"/>
      <w:pPr>
        <w:tabs>
          <w:tab w:val="num" w:pos="5040"/>
        </w:tabs>
        <w:ind w:left="5040" w:hanging="360"/>
      </w:pPr>
    </w:lvl>
    <w:lvl w:ilvl="7" w:tplc="2F94BFBE" w:tentative="1">
      <w:start w:val="1"/>
      <w:numFmt w:val="decimal"/>
      <w:lvlText w:val="%8."/>
      <w:lvlJc w:val="left"/>
      <w:pPr>
        <w:tabs>
          <w:tab w:val="num" w:pos="5760"/>
        </w:tabs>
        <w:ind w:left="5760" w:hanging="360"/>
      </w:pPr>
    </w:lvl>
    <w:lvl w:ilvl="8" w:tplc="607CEF7A" w:tentative="1">
      <w:start w:val="1"/>
      <w:numFmt w:val="decimal"/>
      <w:lvlText w:val="%9."/>
      <w:lvlJc w:val="left"/>
      <w:pPr>
        <w:tabs>
          <w:tab w:val="num" w:pos="6480"/>
        </w:tabs>
        <w:ind w:left="6480" w:hanging="360"/>
      </w:pPr>
    </w:lvl>
  </w:abstractNum>
  <w:abstractNum w:abstractNumId="9" w15:restartNumberingAfterBreak="0">
    <w:nsid w:val="1D9F1413"/>
    <w:multiLevelType w:val="hybridMultilevel"/>
    <w:tmpl w:val="040C0001"/>
    <w:lvl w:ilvl="0" w:tplc="35766778">
      <w:start w:val="1"/>
      <w:numFmt w:val="bullet"/>
      <w:pStyle w:val="WPD"/>
      <w:lvlText w:val=""/>
      <w:lvlJc w:val="left"/>
      <w:pPr>
        <w:tabs>
          <w:tab w:val="num" w:pos="360"/>
        </w:tabs>
        <w:ind w:left="360" w:hanging="360"/>
      </w:pPr>
      <w:rPr>
        <w:rFonts w:ascii="Symbol" w:hAnsi="Symbol" w:cs="Symbol" w:hint="default"/>
      </w:rPr>
    </w:lvl>
    <w:lvl w:ilvl="1" w:tplc="EA486B90">
      <w:numFmt w:val="decimal"/>
      <w:lvlText w:val=""/>
      <w:lvlJc w:val="left"/>
    </w:lvl>
    <w:lvl w:ilvl="2" w:tplc="0A084474">
      <w:numFmt w:val="decimal"/>
      <w:lvlText w:val=""/>
      <w:lvlJc w:val="left"/>
    </w:lvl>
    <w:lvl w:ilvl="3" w:tplc="6DBAE784">
      <w:numFmt w:val="decimal"/>
      <w:lvlText w:val=""/>
      <w:lvlJc w:val="left"/>
    </w:lvl>
    <w:lvl w:ilvl="4" w:tplc="33547810">
      <w:numFmt w:val="decimal"/>
      <w:lvlText w:val=""/>
      <w:lvlJc w:val="left"/>
    </w:lvl>
    <w:lvl w:ilvl="5" w:tplc="6DE449C0">
      <w:numFmt w:val="decimal"/>
      <w:lvlText w:val=""/>
      <w:lvlJc w:val="left"/>
    </w:lvl>
    <w:lvl w:ilvl="6" w:tplc="9A3EAFCC">
      <w:numFmt w:val="decimal"/>
      <w:lvlText w:val=""/>
      <w:lvlJc w:val="left"/>
    </w:lvl>
    <w:lvl w:ilvl="7" w:tplc="D804A85C">
      <w:numFmt w:val="decimal"/>
      <w:lvlText w:val=""/>
      <w:lvlJc w:val="left"/>
    </w:lvl>
    <w:lvl w:ilvl="8" w:tplc="6A18B770">
      <w:numFmt w:val="decimal"/>
      <w:lvlText w:val=""/>
      <w:lvlJc w:val="left"/>
    </w:lvl>
  </w:abstractNum>
  <w:abstractNum w:abstractNumId="10" w15:restartNumberingAfterBreak="0">
    <w:nsid w:val="2F743E81"/>
    <w:multiLevelType w:val="hybridMultilevel"/>
    <w:tmpl w:val="B13E2064"/>
    <w:lvl w:ilvl="0" w:tplc="63D676BC">
      <w:start w:val="1"/>
      <w:numFmt w:val="decimal"/>
      <w:pStyle w:val="Heading1"/>
      <w:lvlText w:val="%1"/>
      <w:lvlJc w:val="left"/>
      <w:pPr>
        <w:ind w:left="432" w:hanging="432"/>
      </w:pPr>
      <w:rPr>
        <w:rFonts w:hint="default"/>
      </w:rPr>
    </w:lvl>
    <w:lvl w:ilvl="1" w:tplc="A2FE8038">
      <w:start w:val="1"/>
      <w:numFmt w:val="decimal"/>
      <w:pStyle w:val="Heading2"/>
      <w:lvlText w:val="%1.%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tplc="725A4324">
      <w:start w:val="1"/>
      <w:numFmt w:val="decimal"/>
      <w:pStyle w:val="Heading3"/>
      <w:lvlText w:val="%1.%2.%3"/>
      <w:lvlJc w:val="left"/>
      <w:pPr>
        <w:ind w:left="720" w:hanging="720"/>
      </w:pPr>
      <w:rPr>
        <w:rFonts w:hint="default"/>
      </w:rPr>
    </w:lvl>
    <w:lvl w:ilvl="3" w:tplc="0D1A1D36">
      <w:start w:val="1"/>
      <w:numFmt w:val="decimal"/>
      <w:pStyle w:val="Heading4"/>
      <w:lvlText w:val="%1.%2.%3.%4"/>
      <w:lvlJc w:val="left"/>
      <w:pPr>
        <w:ind w:left="864" w:hanging="864"/>
      </w:pPr>
      <w:rPr>
        <w:rFonts w:hint="default"/>
      </w:rPr>
    </w:lvl>
    <w:lvl w:ilvl="4" w:tplc="F91C3BC4">
      <w:start w:val="1"/>
      <w:numFmt w:val="decimal"/>
      <w:pStyle w:val="Heading5"/>
      <w:lvlText w:val="%1.%2.%3.%4.%5"/>
      <w:lvlJc w:val="left"/>
      <w:pPr>
        <w:ind w:left="1008" w:hanging="1008"/>
      </w:pPr>
      <w:rPr>
        <w:rFonts w:hint="default"/>
      </w:rPr>
    </w:lvl>
    <w:lvl w:ilvl="5" w:tplc="369C9052">
      <w:start w:val="1"/>
      <w:numFmt w:val="decimal"/>
      <w:pStyle w:val="Heading6"/>
      <w:lvlText w:val="%1.%2.%3.%4.%5.%6"/>
      <w:lvlJc w:val="left"/>
      <w:pPr>
        <w:ind w:left="1152" w:hanging="1152"/>
      </w:pPr>
      <w:rPr>
        <w:rFonts w:hint="default"/>
      </w:rPr>
    </w:lvl>
    <w:lvl w:ilvl="6" w:tplc="38F477D4">
      <w:start w:val="1"/>
      <w:numFmt w:val="decimal"/>
      <w:pStyle w:val="Heading7"/>
      <w:lvlText w:val="%1.%2.%3.%4.%5.%6.%7"/>
      <w:lvlJc w:val="left"/>
      <w:pPr>
        <w:ind w:left="1296" w:hanging="1296"/>
      </w:pPr>
      <w:rPr>
        <w:rFonts w:hint="default"/>
      </w:rPr>
    </w:lvl>
    <w:lvl w:ilvl="7" w:tplc="69CE7758">
      <w:start w:val="1"/>
      <w:numFmt w:val="decimal"/>
      <w:pStyle w:val="Heading8"/>
      <w:lvlText w:val="%1.%2.%3.%4.%5.%6.%7.%8"/>
      <w:lvlJc w:val="left"/>
      <w:pPr>
        <w:ind w:left="1440" w:hanging="1440"/>
      </w:pPr>
      <w:rPr>
        <w:rFonts w:hint="default"/>
      </w:rPr>
    </w:lvl>
    <w:lvl w:ilvl="8" w:tplc="F1584822">
      <w:start w:val="1"/>
      <w:numFmt w:val="decimal"/>
      <w:pStyle w:val="Heading9"/>
      <w:lvlText w:val="%1.%2.%3.%4.%5.%6.%7.%8.%9"/>
      <w:lvlJc w:val="left"/>
      <w:pPr>
        <w:ind w:left="1584" w:hanging="1584"/>
      </w:pPr>
      <w:rPr>
        <w:rFonts w:hint="default"/>
      </w:rPr>
    </w:lvl>
  </w:abstractNum>
  <w:abstractNum w:abstractNumId="11" w15:restartNumberingAfterBreak="0">
    <w:nsid w:val="358C0D09"/>
    <w:multiLevelType w:val="hybridMultilevel"/>
    <w:tmpl w:val="923CB2E6"/>
    <w:lvl w:ilvl="0" w:tplc="48090001">
      <w:start w:val="1"/>
      <w:numFmt w:val="bullet"/>
      <w:lvlText w:val=""/>
      <w:lvlJc w:val="left"/>
      <w:pPr>
        <w:ind w:left="1008" w:hanging="360"/>
      </w:pPr>
      <w:rPr>
        <w:rFonts w:ascii="Symbol" w:hAnsi="Symbol" w:hint="default"/>
      </w:rPr>
    </w:lvl>
    <w:lvl w:ilvl="1" w:tplc="48090003" w:tentative="1">
      <w:start w:val="1"/>
      <w:numFmt w:val="bullet"/>
      <w:lvlText w:val="o"/>
      <w:lvlJc w:val="left"/>
      <w:pPr>
        <w:ind w:left="1728" w:hanging="360"/>
      </w:pPr>
      <w:rPr>
        <w:rFonts w:ascii="Courier New" w:hAnsi="Courier New" w:cs="Courier New" w:hint="default"/>
      </w:rPr>
    </w:lvl>
    <w:lvl w:ilvl="2" w:tplc="48090005" w:tentative="1">
      <w:start w:val="1"/>
      <w:numFmt w:val="bullet"/>
      <w:lvlText w:val=""/>
      <w:lvlJc w:val="left"/>
      <w:pPr>
        <w:ind w:left="2448" w:hanging="360"/>
      </w:pPr>
      <w:rPr>
        <w:rFonts w:ascii="Wingdings" w:hAnsi="Wingdings" w:hint="default"/>
      </w:rPr>
    </w:lvl>
    <w:lvl w:ilvl="3" w:tplc="48090001" w:tentative="1">
      <w:start w:val="1"/>
      <w:numFmt w:val="bullet"/>
      <w:lvlText w:val=""/>
      <w:lvlJc w:val="left"/>
      <w:pPr>
        <w:ind w:left="3168" w:hanging="360"/>
      </w:pPr>
      <w:rPr>
        <w:rFonts w:ascii="Symbol" w:hAnsi="Symbol" w:hint="default"/>
      </w:rPr>
    </w:lvl>
    <w:lvl w:ilvl="4" w:tplc="48090003" w:tentative="1">
      <w:start w:val="1"/>
      <w:numFmt w:val="bullet"/>
      <w:lvlText w:val="o"/>
      <w:lvlJc w:val="left"/>
      <w:pPr>
        <w:ind w:left="3888" w:hanging="360"/>
      </w:pPr>
      <w:rPr>
        <w:rFonts w:ascii="Courier New" w:hAnsi="Courier New" w:cs="Courier New" w:hint="default"/>
      </w:rPr>
    </w:lvl>
    <w:lvl w:ilvl="5" w:tplc="48090005" w:tentative="1">
      <w:start w:val="1"/>
      <w:numFmt w:val="bullet"/>
      <w:lvlText w:val=""/>
      <w:lvlJc w:val="left"/>
      <w:pPr>
        <w:ind w:left="4608" w:hanging="360"/>
      </w:pPr>
      <w:rPr>
        <w:rFonts w:ascii="Wingdings" w:hAnsi="Wingdings" w:hint="default"/>
      </w:rPr>
    </w:lvl>
    <w:lvl w:ilvl="6" w:tplc="48090001" w:tentative="1">
      <w:start w:val="1"/>
      <w:numFmt w:val="bullet"/>
      <w:lvlText w:val=""/>
      <w:lvlJc w:val="left"/>
      <w:pPr>
        <w:ind w:left="5328" w:hanging="360"/>
      </w:pPr>
      <w:rPr>
        <w:rFonts w:ascii="Symbol" w:hAnsi="Symbol" w:hint="default"/>
      </w:rPr>
    </w:lvl>
    <w:lvl w:ilvl="7" w:tplc="48090003" w:tentative="1">
      <w:start w:val="1"/>
      <w:numFmt w:val="bullet"/>
      <w:lvlText w:val="o"/>
      <w:lvlJc w:val="left"/>
      <w:pPr>
        <w:ind w:left="6048" w:hanging="360"/>
      </w:pPr>
      <w:rPr>
        <w:rFonts w:ascii="Courier New" w:hAnsi="Courier New" w:cs="Courier New" w:hint="default"/>
      </w:rPr>
    </w:lvl>
    <w:lvl w:ilvl="8" w:tplc="48090005" w:tentative="1">
      <w:start w:val="1"/>
      <w:numFmt w:val="bullet"/>
      <w:lvlText w:val=""/>
      <w:lvlJc w:val="left"/>
      <w:pPr>
        <w:ind w:left="6768" w:hanging="360"/>
      </w:pPr>
      <w:rPr>
        <w:rFonts w:ascii="Wingdings" w:hAnsi="Wingdings" w:hint="default"/>
      </w:rPr>
    </w:lvl>
  </w:abstractNum>
  <w:abstractNum w:abstractNumId="12" w15:restartNumberingAfterBreak="0">
    <w:nsid w:val="397C7BF9"/>
    <w:multiLevelType w:val="hybridMultilevel"/>
    <w:tmpl w:val="9BBAB148"/>
    <w:lvl w:ilvl="0" w:tplc="2C2A939A">
      <w:start w:val="1"/>
      <w:numFmt w:val="bullet"/>
      <w:pStyle w:val="WPDtext"/>
      <w:lvlText w:val=""/>
      <w:lvlJc w:val="left"/>
      <w:pPr>
        <w:tabs>
          <w:tab w:val="num" w:pos="360"/>
        </w:tabs>
        <w:ind w:left="360" w:hanging="360"/>
      </w:pPr>
      <w:rPr>
        <w:rFonts w:ascii="Symbol" w:hAnsi="Symbol" w:hint="default"/>
      </w:rPr>
    </w:lvl>
    <w:lvl w:ilvl="1" w:tplc="0A12CA0A">
      <w:numFmt w:val="decimal"/>
      <w:lvlText w:val=""/>
      <w:lvlJc w:val="left"/>
    </w:lvl>
    <w:lvl w:ilvl="2" w:tplc="9BAEEA36">
      <w:numFmt w:val="decimal"/>
      <w:lvlText w:val=""/>
      <w:lvlJc w:val="left"/>
    </w:lvl>
    <w:lvl w:ilvl="3" w:tplc="BDD895EA">
      <w:numFmt w:val="decimal"/>
      <w:lvlText w:val=""/>
      <w:lvlJc w:val="left"/>
    </w:lvl>
    <w:lvl w:ilvl="4" w:tplc="A1524B32">
      <w:numFmt w:val="decimal"/>
      <w:lvlText w:val=""/>
      <w:lvlJc w:val="left"/>
    </w:lvl>
    <w:lvl w:ilvl="5" w:tplc="5420C1C8">
      <w:numFmt w:val="decimal"/>
      <w:lvlText w:val=""/>
      <w:lvlJc w:val="left"/>
    </w:lvl>
    <w:lvl w:ilvl="6" w:tplc="983CB232">
      <w:numFmt w:val="decimal"/>
      <w:lvlText w:val=""/>
      <w:lvlJc w:val="left"/>
    </w:lvl>
    <w:lvl w:ilvl="7" w:tplc="DBF044D6">
      <w:numFmt w:val="decimal"/>
      <w:lvlText w:val=""/>
      <w:lvlJc w:val="left"/>
    </w:lvl>
    <w:lvl w:ilvl="8" w:tplc="13480528">
      <w:numFmt w:val="decimal"/>
      <w:lvlText w:val=""/>
      <w:lvlJc w:val="left"/>
    </w:lvl>
  </w:abstractNum>
  <w:abstractNum w:abstractNumId="13" w15:restartNumberingAfterBreak="0">
    <w:nsid w:val="3A121057"/>
    <w:multiLevelType w:val="hybridMultilevel"/>
    <w:tmpl w:val="FFFFFFFF"/>
    <w:lvl w:ilvl="0" w:tplc="11B22576">
      <w:start w:val="1"/>
      <w:numFmt w:val="decimal"/>
      <w:lvlText w:val="%1."/>
      <w:lvlJc w:val="left"/>
      <w:pPr>
        <w:ind w:left="432" w:hanging="360"/>
      </w:pPr>
    </w:lvl>
    <w:lvl w:ilvl="1" w:tplc="A8D0D5D8">
      <w:start w:val="4"/>
      <w:numFmt w:val="decimal"/>
      <w:lvlText w:val="%2.%2"/>
      <w:lvlJc w:val="left"/>
      <w:pPr>
        <w:ind w:left="576" w:hanging="360"/>
      </w:pPr>
    </w:lvl>
    <w:lvl w:ilvl="2" w:tplc="49F4672A">
      <w:start w:val="1"/>
      <w:numFmt w:val="lowerRoman"/>
      <w:lvlText w:val="%3."/>
      <w:lvlJc w:val="right"/>
      <w:pPr>
        <w:ind w:left="720" w:hanging="180"/>
      </w:pPr>
    </w:lvl>
    <w:lvl w:ilvl="3" w:tplc="1DEE7D0E">
      <w:start w:val="1"/>
      <w:numFmt w:val="decimal"/>
      <w:lvlText w:val="%4."/>
      <w:lvlJc w:val="left"/>
      <w:pPr>
        <w:ind w:left="864" w:hanging="360"/>
      </w:pPr>
    </w:lvl>
    <w:lvl w:ilvl="4" w:tplc="20721E16">
      <w:start w:val="1"/>
      <w:numFmt w:val="lowerLetter"/>
      <w:lvlText w:val="%5."/>
      <w:lvlJc w:val="left"/>
      <w:pPr>
        <w:ind w:left="1008" w:hanging="360"/>
      </w:pPr>
    </w:lvl>
    <w:lvl w:ilvl="5" w:tplc="8A0EBC74">
      <w:start w:val="1"/>
      <w:numFmt w:val="lowerRoman"/>
      <w:lvlText w:val="%6."/>
      <w:lvlJc w:val="right"/>
      <w:pPr>
        <w:ind w:left="1152" w:hanging="180"/>
      </w:pPr>
    </w:lvl>
    <w:lvl w:ilvl="6" w:tplc="3BEE8188">
      <w:start w:val="1"/>
      <w:numFmt w:val="decimal"/>
      <w:lvlText w:val="%7."/>
      <w:lvlJc w:val="left"/>
      <w:pPr>
        <w:ind w:left="1296" w:hanging="360"/>
      </w:pPr>
    </w:lvl>
    <w:lvl w:ilvl="7" w:tplc="B14AD5C6">
      <w:start w:val="1"/>
      <w:numFmt w:val="lowerLetter"/>
      <w:lvlText w:val="%8."/>
      <w:lvlJc w:val="left"/>
      <w:pPr>
        <w:ind w:left="1440" w:hanging="360"/>
      </w:pPr>
    </w:lvl>
    <w:lvl w:ilvl="8" w:tplc="C18CBF14">
      <w:start w:val="1"/>
      <w:numFmt w:val="lowerRoman"/>
      <w:lvlText w:val="%9."/>
      <w:lvlJc w:val="right"/>
      <w:pPr>
        <w:ind w:left="1584" w:hanging="180"/>
      </w:pPr>
    </w:lvl>
  </w:abstractNum>
  <w:abstractNum w:abstractNumId="14" w15:restartNumberingAfterBreak="0">
    <w:nsid w:val="3D965170"/>
    <w:multiLevelType w:val="multilevel"/>
    <w:tmpl w:val="4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18B324D"/>
    <w:multiLevelType w:val="hybridMultilevel"/>
    <w:tmpl w:val="E51E642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 w15:restartNumberingAfterBreak="0">
    <w:nsid w:val="45951799"/>
    <w:multiLevelType w:val="hybridMultilevel"/>
    <w:tmpl w:val="1F6E2F2E"/>
    <w:lvl w:ilvl="0" w:tplc="FC8C4D14">
      <w:start w:val="1"/>
      <w:numFmt w:val="decimal"/>
      <w:pStyle w:val="ApplicableDocuments"/>
      <w:lvlText w:val="AD%1."/>
      <w:lvlJc w:val="left"/>
      <w:pPr>
        <w:tabs>
          <w:tab w:val="num" w:pos="432"/>
        </w:tabs>
        <w:ind w:left="0" w:firstLine="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7" w15:restartNumberingAfterBreak="0">
    <w:nsid w:val="4D1B56A6"/>
    <w:multiLevelType w:val="hybridMultilevel"/>
    <w:tmpl w:val="3ED6ED06"/>
    <w:lvl w:ilvl="0" w:tplc="48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1292FD6"/>
    <w:multiLevelType w:val="hybridMultilevel"/>
    <w:tmpl w:val="CC1E30D6"/>
    <w:lvl w:ilvl="0" w:tplc="F64EA90C">
      <w:start w:val="1"/>
      <w:numFmt w:val="decimal"/>
      <w:pStyle w:val="ReferenceDocument"/>
      <w:lvlText w:val="RD%1."/>
      <w:lvlJc w:val="left"/>
      <w:pPr>
        <w:tabs>
          <w:tab w:val="num" w:pos="432"/>
        </w:tabs>
        <w:ind w:left="0" w:firstLine="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9" w15:restartNumberingAfterBreak="0">
    <w:nsid w:val="6167058F"/>
    <w:multiLevelType w:val="multilevel"/>
    <w:tmpl w:val="4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66320C1"/>
    <w:multiLevelType w:val="hybridMultilevel"/>
    <w:tmpl w:val="1742B6E2"/>
    <w:lvl w:ilvl="0" w:tplc="48090001">
      <w:start w:val="1"/>
      <w:numFmt w:val="bullet"/>
      <w:lvlText w:val=""/>
      <w:lvlJc w:val="left"/>
      <w:pPr>
        <w:ind w:left="2160" w:hanging="360"/>
      </w:pPr>
      <w:rPr>
        <w:rFonts w:ascii="Symbol" w:hAnsi="Symbol"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21" w15:restartNumberingAfterBreak="0">
    <w:nsid w:val="66F62BD7"/>
    <w:multiLevelType w:val="hybridMultilevel"/>
    <w:tmpl w:val="31527454"/>
    <w:lvl w:ilvl="0" w:tplc="0FC2F19A">
      <w:start w:val="1"/>
      <w:numFmt w:val="upperLetter"/>
      <w:pStyle w:val="Annex"/>
      <w:lvlText w:val="Annex %1"/>
      <w:lvlJc w:val="left"/>
      <w:pPr>
        <w:tabs>
          <w:tab w:val="num" w:pos="1440"/>
        </w:tabs>
        <w:ind w:left="0" w:firstLine="0"/>
      </w:pPr>
      <w:rPr>
        <w:rFonts w:hint="default"/>
      </w:rPr>
    </w:lvl>
    <w:lvl w:ilvl="1" w:tplc="2BFA9DFA">
      <w:start w:val="1"/>
      <w:numFmt w:val="decimal"/>
      <w:pStyle w:val="Annex2"/>
      <w:lvlText w:val="%1.%2"/>
      <w:lvlJc w:val="left"/>
      <w:pPr>
        <w:tabs>
          <w:tab w:val="num" w:pos="720"/>
        </w:tabs>
        <w:ind w:left="0" w:firstLine="0"/>
      </w:pPr>
      <w:rPr>
        <w:rFonts w:hint="default"/>
      </w:rPr>
    </w:lvl>
    <w:lvl w:ilvl="2" w:tplc="13AE6040">
      <w:start w:val="1"/>
      <w:numFmt w:val="decimal"/>
      <w:lvlText w:val="%1.%2.%3"/>
      <w:lvlJc w:val="left"/>
      <w:pPr>
        <w:tabs>
          <w:tab w:val="num" w:pos="0"/>
        </w:tabs>
        <w:ind w:left="0" w:firstLine="0"/>
      </w:pPr>
      <w:rPr>
        <w:rFonts w:hint="default"/>
      </w:rPr>
    </w:lvl>
    <w:lvl w:ilvl="3" w:tplc="E6168D14">
      <w:start w:val="1"/>
      <w:numFmt w:val="decimal"/>
      <w:lvlText w:val="%1.%2.%3.%4"/>
      <w:lvlJc w:val="left"/>
      <w:pPr>
        <w:tabs>
          <w:tab w:val="num" w:pos="0"/>
        </w:tabs>
        <w:ind w:left="0" w:firstLine="0"/>
      </w:pPr>
      <w:rPr>
        <w:rFonts w:hint="default"/>
      </w:rPr>
    </w:lvl>
    <w:lvl w:ilvl="4" w:tplc="CE1E1030">
      <w:start w:val="1"/>
      <w:numFmt w:val="decimal"/>
      <w:lvlText w:val="%1.%2.%3.%4.%5"/>
      <w:lvlJc w:val="left"/>
      <w:pPr>
        <w:tabs>
          <w:tab w:val="num" w:pos="0"/>
        </w:tabs>
        <w:ind w:left="0" w:firstLine="0"/>
      </w:pPr>
      <w:rPr>
        <w:rFonts w:hint="default"/>
      </w:rPr>
    </w:lvl>
    <w:lvl w:ilvl="5" w:tplc="3CC48F7E">
      <w:start w:val="1"/>
      <w:numFmt w:val="decimal"/>
      <w:lvlText w:val="%1.%2.%3.%4.%5.%6"/>
      <w:lvlJc w:val="left"/>
      <w:pPr>
        <w:tabs>
          <w:tab w:val="num" w:pos="0"/>
        </w:tabs>
        <w:ind w:left="0" w:firstLine="0"/>
      </w:pPr>
      <w:rPr>
        <w:rFonts w:hint="default"/>
      </w:rPr>
    </w:lvl>
    <w:lvl w:ilvl="6" w:tplc="4E9C1D16">
      <w:start w:val="1"/>
      <w:numFmt w:val="decimal"/>
      <w:lvlText w:val="%1.%2.%3.%4.%5.%6.%7"/>
      <w:lvlJc w:val="left"/>
      <w:pPr>
        <w:tabs>
          <w:tab w:val="num" w:pos="0"/>
        </w:tabs>
        <w:ind w:left="0" w:firstLine="0"/>
      </w:pPr>
      <w:rPr>
        <w:rFonts w:hint="default"/>
      </w:rPr>
    </w:lvl>
    <w:lvl w:ilvl="7" w:tplc="4FE0BE68">
      <w:start w:val="1"/>
      <w:numFmt w:val="decimal"/>
      <w:lvlText w:val="%1.%2.%3.%4.%5.%6.%7.%8"/>
      <w:lvlJc w:val="left"/>
      <w:pPr>
        <w:tabs>
          <w:tab w:val="num" w:pos="0"/>
        </w:tabs>
        <w:ind w:left="0" w:firstLine="0"/>
      </w:pPr>
      <w:rPr>
        <w:rFonts w:hint="default"/>
      </w:rPr>
    </w:lvl>
    <w:lvl w:ilvl="8" w:tplc="189C7E24">
      <w:start w:val="1"/>
      <w:numFmt w:val="decimal"/>
      <w:lvlText w:val="%1.%2.%3.%4.%5.%6.%7.%8.%9"/>
      <w:lvlJc w:val="left"/>
      <w:pPr>
        <w:tabs>
          <w:tab w:val="num" w:pos="0"/>
        </w:tabs>
        <w:ind w:left="0" w:firstLine="0"/>
      </w:pPr>
      <w:rPr>
        <w:rFonts w:hint="default"/>
      </w:rPr>
    </w:lvl>
  </w:abstractNum>
  <w:abstractNum w:abstractNumId="22" w15:restartNumberingAfterBreak="0">
    <w:nsid w:val="66FD4276"/>
    <w:multiLevelType w:val="hybridMultilevel"/>
    <w:tmpl w:val="C8BC7FE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3" w15:restartNumberingAfterBreak="0">
    <w:nsid w:val="704A0E1A"/>
    <w:multiLevelType w:val="hybridMultilevel"/>
    <w:tmpl w:val="4809001F"/>
    <w:lvl w:ilvl="0" w:tplc="35EE79B8">
      <w:start w:val="1"/>
      <w:numFmt w:val="decimal"/>
      <w:lvlText w:val="%1."/>
      <w:lvlJc w:val="left"/>
      <w:pPr>
        <w:ind w:left="360" w:hanging="360"/>
      </w:pPr>
    </w:lvl>
    <w:lvl w:ilvl="1" w:tplc="FEF48AE0">
      <w:start w:val="1"/>
      <w:numFmt w:val="decimal"/>
      <w:lvlText w:val="%1.%2."/>
      <w:lvlJc w:val="left"/>
      <w:pPr>
        <w:ind w:left="792" w:hanging="432"/>
      </w:pPr>
    </w:lvl>
    <w:lvl w:ilvl="2" w:tplc="5DF4E9BE">
      <w:start w:val="1"/>
      <w:numFmt w:val="decimal"/>
      <w:lvlText w:val="%1.%2.%3."/>
      <w:lvlJc w:val="left"/>
      <w:pPr>
        <w:ind w:left="1224" w:hanging="504"/>
      </w:pPr>
    </w:lvl>
    <w:lvl w:ilvl="3" w:tplc="B2061F3C">
      <w:start w:val="1"/>
      <w:numFmt w:val="decimal"/>
      <w:lvlText w:val="%1.%2.%3.%4."/>
      <w:lvlJc w:val="left"/>
      <w:pPr>
        <w:ind w:left="1728" w:hanging="648"/>
      </w:pPr>
    </w:lvl>
    <w:lvl w:ilvl="4" w:tplc="8070C8DC">
      <w:start w:val="1"/>
      <w:numFmt w:val="decimal"/>
      <w:lvlText w:val="%1.%2.%3.%4.%5."/>
      <w:lvlJc w:val="left"/>
      <w:pPr>
        <w:ind w:left="2232" w:hanging="792"/>
      </w:pPr>
    </w:lvl>
    <w:lvl w:ilvl="5" w:tplc="19A2B2F6">
      <w:start w:val="1"/>
      <w:numFmt w:val="decimal"/>
      <w:lvlText w:val="%1.%2.%3.%4.%5.%6."/>
      <w:lvlJc w:val="left"/>
      <w:pPr>
        <w:ind w:left="2736" w:hanging="936"/>
      </w:pPr>
    </w:lvl>
    <w:lvl w:ilvl="6" w:tplc="1BF84E66">
      <w:start w:val="1"/>
      <w:numFmt w:val="decimal"/>
      <w:lvlText w:val="%1.%2.%3.%4.%5.%6.%7."/>
      <w:lvlJc w:val="left"/>
      <w:pPr>
        <w:ind w:left="3240" w:hanging="1080"/>
      </w:pPr>
    </w:lvl>
    <w:lvl w:ilvl="7" w:tplc="2D1C0EAE">
      <w:start w:val="1"/>
      <w:numFmt w:val="decimal"/>
      <w:lvlText w:val="%1.%2.%3.%4.%5.%6.%7.%8."/>
      <w:lvlJc w:val="left"/>
      <w:pPr>
        <w:ind w:left="3744" w:hanging="1224"/>
      </w:pPr>
    </w:lvl>
    <w:lvl w:ilvl="8" w:tplc="71D2F798">
      <w:start w:val="1"/>
      <w:numFmt w:val="decimal"/>
      <w:lvlText w:val="%1.%2.%3.%4.%5.%6.%7.%8.%9."/>
      <w:lvlJc w:val="left"/>
      <w:pPr>
        <w:ind w:left="4320" w:hanging="1440"/>
      </w:pPr>
    </w:lvl>
  </w:abstractNum>
  <w:abstractNum w:abstractNumId="24" w15:restartNumberingAfterBreak="0">
    <w:nsid w:val="74652266"/>
    <w:multiLevelType w:val="multilevel"/>
    <w:tmpl w:val="4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ECB740F"/>
    <w:multiLevelType w:val="multilevel"/>
    <w:tmpl w:val="76842084"/>
    <w:lvl w:ilvl="0">
      <w:start w:val="1"/>
      <w:numFmt w:val="decimal"/>
      <w:lvlText w:val="%1"/>
      <w:lvlJc w:val="left"/>
      <w:pPr>
        <w:ind w:left="432" w:hanging="43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abstractNumId w:val="13"/>
  </w:num>
  <w:num w:numId="2">
    <w:abstractNumId w:val="21"/>
  </w:num>
  <w:num w:numId="3">
    <w:abstractNumId w:val="16"/>
  </w:num>
  <w:num w:numId="4">
    <w:abstractNumId w:val="18"/>
  </w:num>
  <w:num w:numId="5">
    <w:abstractNumId w:val="9"/>
  </w:num>
  <w:num w:numId="6">
    <w:abstractNumId w:val="12"/>
  </w:num>
  <w:num w:numId="7">
    <w:abstractNumId w:val="17"/>
  </w:num>
  <w:num w:numId="8">
    <w:abstractNumId w:val="25"/>
  </w:num>
  <w:num w:numId="9">
    <w:abstractNumId w:val="2"/>
  </w:num>
  <w:num w:numId="10">
    <w:abstractNumId w:val="22"/>
  </w:num>
  <w:num w:numId="11">
    <w:abstractNumId w:val="3"/>
  </w:num>
  <w:num w:numId="12">
    <w:abstractNumId w:val="0"/>
    <w:lvlOverride w:ilvl="0">
      <w:startOverride w:val="1"/>
    </w:lvlOverride>
  </w:num>
  <w:num w:numId="13">
    <w:abstractNumId w:val="0"/>
    <w:lvlOverride w:ilvl="0"/>
    <w:lvlOverride w:ilvl="1">
      <w:startOverride w:val="1"/>
    </w:lvlOverride>
  </w:num>
  <w:num w:numId="14">
    <w:abstractNumId w:val="0"/>
    <w:lvlOverride w:ilvl="0"/>
    <w:lvlOverride w:ilvl="1"/>
    <w:lvlOverride w:ilvl="2">
      <w:startOverride w:val="1"/>
    </w:lvlOverride>
  </w:num>
  <w:num w:numId="15">
    <w:abstractNumId w:val="0"/>
    <w:lvlOverride w:ilvl="0"/>
    <w:lvlOverride w:ilvl="1">
      <w:startOverride w:val="1"/>
    </w:lvlOverride>
    <w:lvlOverride w:ilvl="2"/>
  </w:num>
  <w:num w:numId="16">
    <w:abstractNumId w:val="6"/>
    <w:lvlOverride w:ilvl="0">
      <w:startOverride w:val="4"/>
    </w:lvlOverride>
  </w:num>
  <w:num w:numId="17">
    <w:abstractNumId w:val="0"/>
    <w:lvlOverride w:ilvl="0"/>
    <w:lvlOverride w:ilvl="1">
      <w:startOverride w:val="1"/>
    </w:lvlOverride>
  </w:num>
  <w:num w:numId="18">
    <w:abstractNumId w:val="0"/>
    <w:lvlOverride w:ilvl="0"/>
    <w:lvlOverride w:ilvl="1"/>
    <w:lvlOverride w:ilvl="2">
      <w:startOverride w:val="1"/>
    </w:lvlOverride>
  </w:num>
  <w:num w:numId="19">
    <w:abstractNumId w:val="0"/>
    <w:lvlOverride w:ilvl="0"/>
    <w:lvlOverride w:ilvl="1">
      <w:startOverride w:val="1"/>
    </w:lvlOverride>
    <w:lvlOverride w:ilvl="2"/>
  </w:num>
  <w:num w:numId="20">
    <w:abstractNumId w:val="0"/>
    <w:lvlOverride w:ilvl="0"/>
    <w:lvlOverride w:ilvl="1"/>
    <w:lvlOverride w:ilvl="2">
      <w:startOverride w:val="1"/>
    </w:lvlOverride>
  </w:num>
  <w:num w:numId="21">
    <w:abstractNumId w:val="5"/>
  </w:num>
  <w:num w:numId="22">
    <w:abstractNumId w:val="0"/>
    <w:lvlOverride w:ilvl="0"/>
    <w:lvlOverride w:ilvl="1">
      <w:startOverride w:val="1"/>
    </w:lvlOverride>
  </w:num>
  <w:num w:numId="23">
    <w:abstractNumId w:val="0"/>
    <w:lvlOverride w:ilvl="0"/>
    <w:lvlOverride w:ilvl="1">
      <w:startOverride w:val="1"/>
    </w:lvlOverride>
    <w:lvlOverride w:ilvl="2"/>
  </w:num>
  <w:num w:numId="24">
    <w:abstractNumId w:val="0"/>
    <w:lvlOverride w:ilvl="0"/>
    <w:lvlOverride w:ilvl="1"/>
    <w:lvlOverride w:ilvl="2">
      <w:startOverride w:val="1"/>
    </w:lvlOverride>
  </w:num>
  <w:num w:numId="25">
    <w:abstractNumId w:val="15"/>
  </w:num>
  <w:num w:numId="26">
    <w:abstractNumId w:val="8"/>
  </w:num>
  <w:num w:numId="27">
    <w:abstractNumId w:val="4"/>
  </w:num>
  <w:num w:numId="28">
    <w:abstractNumId w:val="1"/>
  </w:num>
  <w:num w:numId="29">
    <w:abstractNumId w:val="25"/>
  </w:num>
  <w:num w:numId="3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4"/>
  </w:num>
  <w:num w:numId="32">
    <w:abstractNumId w:val="7"/>
  </w:num>
  <w:num w:numId="33">
    <w:abstractNumId w:val="24"/>
  </w:num>
  <w:num w:numId="34">
    <w:abstractNumId w:val="10"/>
  </w:num>
  <w:num w:numId="35">
    <w:abstractNumId w:val="10"/>
    <w:lvlOverride w:ilvl="0">
      <w:startOverride w:val="5"/>
    </w:lvlOverride>
    <w:lvlOverride w:ilvl="1">
      <w:startOverride w:val="1"/>
    </w:lvlOverride>
  </w:num>
  <w:num w:numId="36">
    <w:abstractNumId w:val="10"/>
    <w:lvlOverride w:ilvl="0">
      <w:startOverride w:val="5"/>
    </w:lvlOverride>
    <w:lvlOverride w:ilvl="1">
      <w:startOverride w:val="1"/>
    </w:lvlOverride>
  </w:num>
  <w:num w:numId="37">
    <w:abstractNumId w:val="23"/>
  </w:num>
  <w:num w:numId="38">
    <w:abstractNumId w:val="19"/>
  </w:num>
  <w:num w:numId="39">
    <w:abstractNumId w:val="11"/>
  </w:num>
  <w:num w:numId="40">
    <w:abstractNumId w:val="2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8"/>
  <w:embedSystemFonts/>
  <w:activeWritingStyle w:appName="MSWord" w:lang="fr-FR" w:vendorID="64" w:dllVersion="0" w:nlCheck="1" w:checkStyle="0"/>
  <w:activeWritingStyle w:appName="MSWord" w:lang="en-GB" w:vendorID="64" w:dllVersion="0" w:nlCheck="1" w:checkStyle="0"/>
  <w:activeWritingStyle w:appName="MSWord" w:lang="en-SG" w:vendorID="64" w:dllVersion="0" w:nlCheck="1" w:checkStyle="0"/>
  <w:activeWritingStyle w:appName="MSWord" w:lang="en-US" w:vendorID="64" w:dllVersion="0" w:nlCheck="1" w:checkStyle="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4097" fillcolor="#cfc">
      <v:fill color="#cfc" color2="fill lighten(0)" rotate="t" focusposition=".5,.5" focussize="" method="linear sigma" type="gradientRadial"/>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353F"/>
    <w:rsid w:val="00000363"/>
    <w:rsid w:val="000003BC"/>
    <w:rsid w:val="00000AA5"/>
    <w:rsid w:val="00000DA2"/>
    <w:rsid w:val="00000DF6"/>
    <w:rsid w:val="00000FE9"/>
    <w:rsid w:val="000017FD"/>
    <w:rsid w:val="000019D4"/>
    <w:rsid w:val="00001BE0"/>
    <w:rsid w:val="00002BED"/>
    <w:rsid w:val="00004048"/>
    <w:rsid w:val="00004127"/>
    <w:rsid w:val="0000480B"/>
    <w:rsid w:val="00004D1B"/>
    <w:rsid w:val="00004F88"/>
    <w:rsid w:val="00005060"/>
    <w:rsid w:val="00005257"/>
    <w:rsid w:val="0000557C"/>
    <w:rsid w:val="00005C0A"/>
    <w:rsid w:val="00005C22"/>
    <w:rsid w:val="000062FC"/>
    <w:rsid w:val="0000647D"/>
    <w:rsid w:val="000067B9"/>
    <w:rsid w:val="0000699F"/>
    <w:rsid w:val="00006F45"/>
    <w:rsid w:val="00006F4D"/>
    <w:rsid w:val="00007296"/>
    <w:rsid w:val="0000783A"/>
    <w:rsid w:val="0001038B"/>
    <w:rsid w:val="00010594"/>
    <w:rsid w:val="0001075F"/>
    <w:rsid w:val="000107E1"/>
    <w:rsid w:val="00010EC1"/>
    <w:rsid w:val="00011089"/>
    <w:rsid w:val="000116FB"/>
    <w:rsid w:val="00011741"/>
    <w:rsid w:val="0001180B"/>
    <w:rsid w:val="00011C2A"/>
    <w:rsid w:val="00011E1A"/>
    <w:rsid w:val="00011FD3"/>
    <w:rsid w:val="00012546"/>
    <w:rsid w:val="00012601"/>
    <w:rsid w:val="00013550"/>
    <w:rsid w:val="00013DB4"/>
    <w:rsid w:val="00013FD5"/>
    <w:rsid w:val="00014165"/>
    <w:rsid w:val="000142A9"/>
    <w:rsid w:val="0001493B"/>
    <w:rsid w:val="00014BA6"/>
    <w:rsid w:val="00014BB5"/>
    <w:rsid w:val="00014C14"/>
    <w:rsid w:val="00015197"/>
    <w:rsid w:val="0001521F"/>
    <w:rsid w:val="000154C1"/>
    <w:rsid w:val="00015D11"/>
    <w:rsid w:val="0001611A"/>
    <w:rsid w:val="00016501"/>
    <w:rsid w:val="000167AE"/>
    <w:rsid w:val="00016947"/>
    <w:rsid w:val="00017575"/>
    <w:rsid w:val="0001761B"/>
    <w:rsid w:val="000179B6"/>
    <w:rsid w:val="00017D5B"/>
    <w:rsid w:val="00017DB0"/>
    <w:rsid w:val="00017DBE"/>
    <w:rsid w:val="0002041E"/>
    <w:rsid w:val="00020497"/>
    <w:rsid w:val="000206EF"/>
    <w:rsid w:val="00020C31"/>
    <w:rsid w:val="00021179"/>
    <w:rsid w:val="000217BD"/>
    <w:rsid w:val="0002196D"/>
    <w:rsid w:val="0002201E"/>
    <w:rsid w:val="0002203E"/>
    <w:rsid w:val="0002220B"/>
    <w:rsid w:val="0002232A"/>
    <w:rsid w:val="000224F3"/>
    <w:rsid w:val="00022926"/>
    <w:rsid w:val="0002292E"/>
    <w:rsid w:val="00022B69"/>
    <w:rsid w:val="00023119"/>
    <w:rsid w:val="00023467"/>
    <w:rsid w:val="00023952"/>
    <w:rsid w:val="00023C7E"/>
    <w:rsid w:val="00024116"/>
    <w:rsid w:val="00024BCD"/>
    <w:rsid w:val="00024EDF"/>
    <w:rsid w:val="00025248"/>
    <w:rsid w:val="00025429"/>
    <w:rsid w:val="000255D3"/>
    <w:rsid w:val="000257DE"/>
    <w:rsid w:val="000261A5"/>
    <w:rsid w:val="000261E5"/>
    <w:rsid w:val="000263DD"/>
    <w:rsid w:val="000266EB"/>
    <w:rsid w:val="00026AC2"/>
    <w:rsid w:val="000274E4"/>
    <w:rsid w:val="00030299"/>
    <w:rsid w:val="000303FE"/>
    <w:rsid w:val="000306EB"/>
    <w:rsid w:val="0003091F"/>
    <w:rsid w:val="00030B2A"/>
    <w:rsid w:val="00031059"/>
    <w:rsid w:val="000312B1"/>
    <w:rsid w:val="00031465"/>
    <w:rsid w:val="000314D8"/>
    <w:rsid w:val="00031892"/>
    <w:rsid w:val="00031B6B"/>
    <w:rsid w:val="00031C6C"/>
    <w:rsid w:val="00031EDA"/>
    <w:rsid w:val="00032C43"/>
    <w:rsid w:val="00032D92"/>
    <w:rsid w:val="0003359F"/>
    <w:rsid w:val="00034035"/>
    <w:rsid w:val="000340CF"/>
    <w:rsid w:val="00034873"/>
    <w:rsid w:val="00034B5C"/>
    <w:rsid w:val="00034E68"/>
    <w:rsid w:val="00035E92"/>
    <w:rsid w:val="00036239"/>
    <w:rsid w:val="00036BAD"/>
    <w:rsid w:val="00037448"/>
    <w:rsid w:val="00037A57"/>
    <w:rsid w:val="00040430"/>
    <w:rsid w:val="00040A06"/>
    <w:rsid w:val="0004116E"/>
    <w:rsid w:val="0004143C"/>
    <w:rsid w:val="00041553"/>
    <w:rsid w:val="000419EF"/>
    <w:rsid w:val="00041CF5"/>
    <w:rsid w:val="00042215"/>
    <w:rsid w:val="0004229F"/>
    <w:rsid w:val="000425E8"/>
    <w:rsid w:val="00042CDF"/>
    <w:rsid w:val="00042E87"/>
    <w:rsid w:val="00042F5E"/>
    <w:rsid w:val="00043AD5"/>
    <w:rsid w:val="00043BFA"/>
    <w:rsid w:val="00043C4A"/>
    <w:rsid w:val="00043F50"/>
    <w:rsid w:val="00043FEB"/>
    <w:rsid w:val="000446DA"/>
    <w:rsid w:val="000451BB"/>
    <w:rsid w:val="000453EA"/>
    <w:rsid w:val="000456D9"/>
    <w:rsid w:val="00045B91"/>
    <w:rsid w:val="00045CD7"/>
    <w:rsid w:val="00046498"/>
    <w:rsid w:val="0004652E"/>
    <w:rsid w:val="000465EB"/>
    <w:rsid w:val="000469C0"/>
    <w:rsid w:val="00046C9B"/>
    <w:rsid w:val="000472D4"/>
    <w:rsid w:val="000473C3"/>
    <w:rsid w:val="0004777B"/>
    <w:rsid w:val="00047A03"/>
    <w:rsid w:val="00047A49"/>
    <w:rsid w:val="00047B2F"/>
    <w:rsid w:val="00050A5B"/>
    <w:rsid w:val="00051023"/>
    <w:rsid w:val="00051358"/>
    <w:rsid w:val="0005168F"/>
    <w:rsid w:val="0005232D"/>
    <w:rsid w:val="00052D72"/>
    <w:rsid w:val="00052F61"/>
    <w:rsid w:val="000531AA"/>
    <w:rsid w:val="00053315"/>
    <w:rsid w:val="00053402"/>
    <w:rsid w:val="00053806"/>
    <w:rsid w:val="000539FF"/>
    <w:rsid w:val="00053E0D"/>
    <w:rsid w:val="00053E7B"/>
    <w:rsid w:val="000540DC"/>
    <w:rsid w:val="00054C7D"/>
    <w:rsid w:val="00054FA4"/>
    <w:rsid w:val="00055A24"/>
    <w:rsid w:val="00055A74"/>
    <w:rsid w:val="00055AB3"/>
    <w:rsid w:val="00055B7B"/>
    <w:rsid w:val="00056C2C"/>
    <w:rsid w:val="00056F22"/>
    <w:rsid w:val="00056FBB"/>
    <w:rsid w:val="00057596"/>
    <w:rsid w:val="000578E8"/>
    <w:rsid w:val="00057CDB"/>
    <w:rsid w:val="00057D89"/>
    <w:rsid w:val="00057DF4"/>
    <w:rsid w:val="0006012C"/>
    <w:rsid w:val="0006026A"/>
    <w:rsid w:val="000604D1"/>
    <w:rsid w:val="000606D3"/>
    <w:rsid w:val="00060856"/>
    <w:rsid w:val="00060B79"/>
    <w:rsid w:val="00060B88"/>
    <w:rsid w:val="0006128C"/>
    <w:rsid w:val="00061777"/>
    <w:rsid w:val="00061B6A"/>
    <w:rsid w:val="00062148"/>
    <w:rsid w:val="000622C1"/>
    <w:rsid w:val="00062454"/>
    <w:rsid w:val="000624AC"/>
    <w:rsid w:val="0006267B"/>
    <w:rsid w:val="00062A40"/>
    <w:rsid w:val="00062B4D"/>
    <w:rsid w:val="000633C4"/>
    <w:rsid w:val="00063D3D"/>
    <w:rsid w:val="0006412C"/>
    <w:rsid w:val="0006432B"/>
    <w:rsid w:val="00064D08"/>
    <w:rsid w:val="00064E45"/>
    <w:rsid w:val="00064F1F"/>
    <w:rsid w:val="0006549A"/>
    <w:rsid w:val="00066191"/>
    <w:rsid w:val="00066771"/>
    <w:rsid w:val="000667D1"/>
    <w:rsid w:val="0006697B"/>
    <w:rsid w:val="000678B8"/>
    <w:rsid w:val="000679AF"/>
    <w:rsid w:val="00067EDF"/>
    <w:rsid w:val="000701B6"/>
    <w:rsid w:val="000701DA"/>
    <w:rsid w:val="0007090C"/>
    <w:rsid w:val="0007120D"/>
    <w:rsid w:val="000718E9"/>
    <w:rsid w:val="00071FA7"/>
    <w:rsid w:val="00072010"/>
    <w:rsid w:val="00072736"/>
    <w:rsid w:val="00072824"/>
    <w:rsid w:val="00072BCB"/>
    <w:rsid w:val="00072E3F"/>
    <w:rsid w:val="000731F7"/>
    <w:rsid w:val="00073697"/>
    <w:rsid w:val="00073C86"/>
    <w:rsid w:val="00074706"/>
    <w:rsid w:val="0007541D"/>
    <w:rsid w:val="000754DC"/>
    <w:rsid w:val="00075DB0"/>
    <w:rsid w:val="000760A9"/>
    <w:rsid w:val="00076200"/>
    <w:rsid w:val="00076B89"/>
    <w:rsid w:val="00077A34"/>
    <w:rsid w:val="00081209"/>
    <w:rsid w:val="000814CB"/>
    <w:rsid w:val="00081580"/>
    <w:rsid w:val="00081924"/>
    <w:rsid w:val="00081CB5"/>
    <w:rsid w:val="000821D0"/>
    <w:rsid w:val="00082360"/>
    <w:rsid w:val="00082DEA"/>
    <w:rsid w:val="0008354D"/>
    <w:rsid w:val="00083E31"/>
    <w:rsid w:val="00084352"/>
    <w:rsid w:val="000845DB"/>
    <w:rsid w:val="00084C55"/>
    <w:rsid w:val="00084E8D"/>
    <w:rsid w:val="00085105"/>
    <w:rsid w:val="000856BD"/>
    <w:rsid w:val="00085A5D"/>
    <w:rsid w:val="0008630B"/>
    <w:rsid w:val="00086775"/>
    <w:rsid w:val="00086D3C"/>
    <w:rsid w:val="00087965"/>
    <w:rsid w:val="00087D88"/>
    <w:rsid w:val="00087ED7"/>
    <w:rsid w:val="000904FA"/>
    <w:rsid w:val="00091A7F"/>
    <w:rsid w:val="00091BCD"/>
    <w:rsid w:val="00091BD7"/>
    <w:rsid w:val="00091C0F"/>
    <w:rsid w:val="00091D9B"/>
    <w:rsid w:val="00092125"/>
    <w:rsid w:val="0009221A"/>
    <w:rsid w:val="00092C34"/>
    <w:rsid w:val="00092FC7"/>
    <w:rsid w:val="0009332D"/>
    <w:rsid w:val="00093DAF"/>
    <w:rsid w:val="00093DC0"/>
    <w:rsid w:val="00093E37"/>
    <w:rsid w:val="00093E69"/>
    <w:rsid w:val="000943D3"/>
    <w:rsid w:val="00094886"/>
    <w:rsid w:val="00095827"/>
    <w:rsid w:val="00095960"/>
    <w:rsid w:val="000959E3"/>
    <w:rsid w:val="000960AA"/>
    <w:rsid w:val="00096126"/>
    <w:rsid w:val="000968D2"/>
    <w:rsid w:val="00096B1E"/>
    <w:rsid w:val="000972C1"/>
    <w:rsid w:val="00097898"/>
    <w:rsid w:val="000A0437"/>
    <w:rsid w:val="000A0B3E"/>
    <w:rsid w:val="000A0FA7"/>
    <w:rsid w:val="000A1163"/>
    <w:rsid w:val="000A14C4"/>
    <w:rsid w:val="000A1557"/>
    <w:rsid w:val="000A18FC"/>
    <w:rsid w:val="000A1905"/>
    <w:rsid w:val="000A1C4E"/>
    <w:rsid w:val="000A2160"/>
    <w:rsid w:val="000A2539"/>
    <w:rsid w:val="000A2A81"/>
    <w:rsid w:val="000A2A8A"/>
    <w:rsid w:val="000A2F1A"/>
    <w:rsid w:val="000A2F6C"/>
    <w:rsid w:val="000A2F8D"/>
    <w:rsid w:val="000A35E7"/>
    <w:rsid w:val="000A3725"/>
    <w:rsid w:val="000A37BA"/>
    <w:rsid w:val="000A3ADB"/>
    <w:rsid w:val="000A3E5E"/>
    <w:rsid w:val="000A4CC5"/>
    <w:rsid w:val="000A5EB8"/>
    <w:rsid w:val="000A5F5C"/>
    <w:rsid w:val="000A70CC"/>
    <w:rsid w:val="000A70E2"/>
    <w:rsid w:val="000A7316"/>
    <w:rsid w:val="000A7673"/>
    <w:rsid w:val="000A7CD0"/>
    <w:rsid w:val="000B05BB"/>
    <w:rsid w:val="000B090F"/>
    <w:rsid w:val="000B0B43"/>
    <w:rsid w:val="000B0BBB"/>
    <w:rsid w:val="000B1047"/>
    <w:rsid w:val="000B11A0"/>
    <w:rsid w:val="000B1340"/>
    <w:rsid w:val="000B18F2"/>
    <w:rsid w:val="000B1BF8"/>
    <w:rsid w:val="000B1D22"/>
    <w:rsid w:val="000B1DED"/>
    <w:rsid w:val="000B1E6C"/>
    <w:rsid w:val="000B2030"/>
    <w:rsid w:val="000B21B3"/>
    <w:rsid w:val="000B2212"/>
    <w:rsid w:val="000B286E"/>
    <w:rsid w:val="000B2A22"/>
    <w:rsid w:val="000B2C4E"/>
    <w:rsid w:val="000B302D"/>
    <w:rsid w:val="000B3245"/>
    <w:rsid w:val="000B3B27"/>
    <w:rsid w:val="000B4231"/>
    <w:rsid w:val="000B468A"/>
    <w:rsid w:val="000B59C1"/>
    <w:rsid w:val="000B71EF"/>
    <w:rsid w:val="000B7204"/>
    <w:rsid w:val="000B77CB"/>
    <w:rsid w:val="000B7C7A"/>
    <w:rsid w:val="000C0019"/>
    <w:rsid w:val="000C07A5"/>
    <w:rsid w:val="000C0C1C"/>
    <w:rsid w:val="000C18F4"/>
    <w:rsid w:val="000C1E35"/>
    <w:rsid w:val="000C20FA"/>
    <w:rsid w:val="000C2529"/>
    <w:rsid w:val="000C2BB6"/>
    <w:rsid w:val="000C396D"/>
    <w:rsid w:val="000C3B2B"/>
    <w:rsid w:val="000C3F7D"/>
    <w:rsid w:val="000C4A48"/>
    <w:rsid w:val="000C4BCD"/>
    <w:rsid w:val="000C4C46"/>
    <w:rsid w:val="000C4E0C"/>
    <w:rsid w:val="000C53FF"/>
    <w:rsid w:val="000C56B7"/>
    <w:rsid w:val="000C5910"/>
    <w:rsid w:val="000C683C"/>
    <w:rsid w:val="000C6950"/>
    <w:rsid w:val="000C6D6E"/>
    <w:rsid w:val="000C6E82"/>
    <w:rsid w:val="000C70B2"/>
    <w:rsid w:val="000C718B"/>
    <w:rsid w:val="000C7B11"/>
    <w:rsid w:val="000D1060"/>
    <w:rsid w:val="000D16B1"/>
    <w:rsid w:val="000D19D8"/>
    <w:rsid w:val="000D1C91"/>
    <w:rsid w:val="000D1FDE"/>
    <w:rsid w:val="000D311E"/>
    <w:rsid w:val="000D39B3"/>
    <w:rsid w:val="000D3B68"/>
    <w:rsid w:val="000D3CDD"/>
    <w:rsid w:val="000D3DF7"/>
    <w:rsid w:val="000D3EA2"/>
    <w:rsid w:val="000D3F29"/>
    <w:rsid w:val="000D40C9"/>
    <w:rsid w:val="000D40E5"/>
    <w:rsid w:val="000D424D"/>
    <w:rsid w:val="000D4681"/>
    <w:rsid w:val="000D4B22"/>
    <w:rsid w:val="000D4ECA"/>
    <w:rsid w:val="000D52F4"/>
    <w:rsid w:val="000D5770"/>
    <w:rsid w:val="000D5A83"/>
    <w:rsid w:val="000D65A2"/>
    <w:rsid w:val="000D6943"/>
    <w:rsid w:val="000D7EFF"/>
    <w:rsid w:val="000E0075"/>
    <w:rsid w:val="000E0D08"/>
    <w:rsid w:val="000E0D61"/>
    <w:rsid w:val="000E0DEA"/>
    <w:rsid w:val="000E10EE"/>
    <w:rsid w:val="000E1593"/>
    <w:rsid w:val="000E1B87"/>
    <w:rsid w:val="000E1F78"/>
    <w:rsid w:val="000E21A4"/>
    <w:rsid w:val="000E224C"/>
    <w:rsid w:val="000E23C6"/>
    <w:rsid w:val="000E2C33"/>
    <w:rsid w:val="000E2C48"/>
    <w:rsid w:val="000E2C80"/>
    <w:rsid w:val="000E31BB"/>
    <w:rsid w:val="000E3202"/>
    <w:rsid w:val="000E3528"/>
    <w:rsid w:val="000E37A4"/>
    <w:rsid w:val="000E3BC3"/>
    <w:rsid w:val="000E3E68"/>
    <w:rsid w:val="000E3F7F"/>
    <w:rsid w:val="000E417A"/>
    <w:rsid w:val="000E4298"/>
    <w:rsid w:val="000E42A1"/>
    <w:rsid w:val="000E4888"/>
    <w:rsid w:val="000E5C8D"/>
    <w:rsid w:val="000E66C2"/>
    <w:rsid w:val="000E68DF"/>
    <w:rsid w:val="000E7155"/>
    <w:rsid w:val="000E7206"/>
    <w:rsid w:val="000E72FB"/>
    <w:rsid w:val="000E7922"/>
    <w:rsid w:val="000E7B67"/>
    <w:rsid w:val="000E7DBE"/>
    <w:rsid w:val="000E7EE8"/>
    <w:rsid w:val="000F01D9"/>
    <w:rsid w:val="000F066D"/>
    <w:rsid w:val="000F0F3E"/>
    <w:rsid w:val="000F0FF1"/>
    <w:rsid w:val="000F1166"/>
    <w:rsid w:val="000F12AE"/>
    <w:rsid w:val="000F12F3"/>
    <w:rsid w:val="000F1A13"/>
    <w:rsid w:val="000F1C5D"/>
    <w:rsid w:val="000F206B"/>
    <w:rsid w:val="000F2547"/>
    <w:rsid w:val="000F2719"/>
    <w:rsid w:val="000F308F"/>
    <w:rsid w:val="000F3130"/>
    <w:rsid w:val="000F34BF"/>
    <w:rsid w:val="000F3AAA"/>
    <w:rsid w:val="000F3AAC"/>
    <w:rsid w:val="000F3F21"/>
    <w:rsid w:val="000F43DA"/>
    <w:rsid w:val="000F4B06"/>
    <w:rsid w:val="000F4D62"/>
    <w:rsid w:val="000F5115"/>
    <w:rsid w:val="000F5420"/>
    <w:rsid w:val="000F5863"/>
    <w:rsid w:val="000F5BA9"/>
    <w:rsid w:val="000F60A1"/>
    <w:rsid w:val="000F61A9"/>
    <w:rsid w:val="000F6CE9"/>
    <w:rsid w:val="000F7118"/>
    <w:rsid w:val="000F75B8"/>
    <w:rsid w:val="000F760F"/>
    <w:rsid w:val="00100123"/>
    <w:rsid w:val="001003B2"/>
    <w:rsid w:val="001005F7"/>
    <w:rsid w:val="001007D8"/>
    <w:rsid w:val="00100882"/>
    <w:rsid w:val="00100CB5"/>
    <w:rsid w:val="00100D79"/>
    <w:rsid w:val="001012CA"/>
    <w:rsid w:val="00101E7D"/>
    <w:rsid w:val="0010283C"/>
    <w:rsid w:val="00103292"/>
    <w:rsid w:val="00103718"/>
    <w:rsid w:val="001039CE"/>
    <w:rsid w:val="00103C87"/>
    <w:rsid w:val="00103F8E"/>
    <w:rsid w:val="00104348"/>
    <w:rsid w:val="00104BBD"/>
    <w:rsid w:val="001050D9"/>
    <w:rsid w:val="0010516B"/>
    <w:rsid w:val="0010516D"/>
    <w:rsid w:val="001054E7"/>
    <w:rsid w:val="001057A8"/>
    <w:rsid w:val="00105CE6"/>
    <w:rsid w:val="00106027"/>
    <w:rsid w:val="001069BE"/>
    <w:rsid w:val="00107336"/>
    <w:rsid w:val="00107CDB"/>
    <w:rsid w:val="00107EC0"/>
    <w:rsid w:val="001104C9"/>
    <w:rsid w:val="0011058B"/>
    <w:rsid w:val="001108BA"/>
    <w:rsid w:val="001109DB"/>
    <w:rsid w:val="00110C98"/>
    <w:rsid w:val="0011138B"/>
    <w:rsid w:val="001117CA"/>
    <w:rsid w:val="00112B90"/>
    <w:rsid w:val="00113004"/>
    <w:rsid w:val="00114002"/>
    <w:rsid w:val="00114756"/>
    <w:rsid w:val="00114EE9"/>
    <w:rsid w:val="00115E7B"/>
    <w:rsid w:val="0011601E"/>
    <w:rsid w:val="00116445"/>
    <w:rsid w:val="00116791"/>
    <w:rsid w:val="00117129"/>
    <w:rsid w:val="00117B7A"/>
    <w:rsid w:val="0012024E"/>
    <w:rsid w:val="001216E8"/>
    <w:rsid w:val="00121ADB"/>
    <w:rsid w:val="00121ADC"/>
    <w:rsid w:val="00122815"/>
    <w:rsid w:val="00122D15"/>
    <w:rsid w:val="00122E0F"/>
    <w:rsid w:val="00123539"/>
    <w:rsid w:val="0012386F"/>
    <w:rsid w:val="00123AA8"/>
    <w:rsid w:val="00123AC7"/>
    <w:rsid w:val="00124332"/>
    <w:rsid w:val="0012464D"/>
    <w:rsid w:val="001247DD"/>
    <w:rsid w:val="001252B0"/>
    <w:rsid w:val="00126101"/>
    <w:rsid w:val="00126263"/>
    <w:rsid w:val="0012678B"/>
    <w:rsid w:val="0012691A"/>
    <w:rsid w:val="00126ED8"/>
    <w:rsid w:val="001272BC"/>
    <w:rsid w:val="00127CF9"/>
    <w:rsid w:val="00127E31"/>
    <w:rsid w:val="0013004A"/>
    <w:rsid w:val="00130CC7"/>
    <w:rsid w:val="00130DF6"/>
    <w:rsid w:val="00131DBB"/>
    <w:rsid w:val="00131FA7"/>
    <w:rsid w:val="00132506"/>
    <w:rsid w:val="00132849"/>
    <w:rsid w:val="00132E4B"/>
    <w:rsid w:val="00132E6E"/>
    <w:rsid w:val="00133A4D"/>
    <w:rsid w:val="00133D6C"/>
    <w:rsid w:val="00133EEA"/>
    <w:rsid w:val="00133EEE"/>
    <w:rsid w:val="0013435F"/>
    <w:rsid w:val="0013479C"/>
    <w:rsid w:val="001348EB"/>
    <w:rsid w:val="001349CE"/>
    <w:rsid w:val="00134A7D"/>
    <w:rsid w:val="0013589D"/>
    <w:rsid w:val="0013623B"/>
    <w:rsid w:val="001362BC"/>
    <w:rsid w:val="0013668C"/>
    <w:rsid w:val="001369FD"/>
    <w:rsid w:val="00140661"/>
    <w:rsid w:val="001408DD"/>
    <w:rsid w:val="001408F6"/>
    <w:rsid w:val="001409B2"/>
    <w:rsid w:val="00140A54"/>
    <w:rsid w:val="00140A8A"/>
    <w:rsid w:val="0014140A"/>
    <w:rsid w:val="00142590"/>
    <w:rsid w:val="0014277E"/>
    <w:rsid w:val="00143496"/>
    <w:rsid w:val="001435E0"/>
    <w:rsid w:val="001437BF"/>
    <w:rsid w:val="00143E0D"/>
    <w:rsid w:val="0014463E"/>
    <w:rsid w:val="001450EF"/>
    <w:rsid w:val="00145CAE"/>
    <w:rsid w:val="00145EA2"/>
    <w:rsid w:val="001469E5"/>
    <w:rsid w:val="00146C4A"/>
    <w:rsid w:val="00147064"/>
    <w:rsid w:val="001473EA"/>
    <w:rsid w:val="00147B5F"/>
    <w:rsid w:val="00147B91"/>
    <w:rsid w:val="00147E3A"/>
    <w:rsid w:val="001501C3"/>
    <w:rsid w:val="0015040E"/>
    <w:rsid w:val="0015094B"/>
    <w:rsid w:val="00151E47"/>
    <w:rsid w:val="00152E7E"/>
    <w:rsid w:val="00152F14"/>
    <w:rsid w:val="00152F5F"/>
    <w:rsid w:val="00153A44"/>
    <w:rsid w:val="00153AE5"/>
    <w:rsid w:val="00153AE9"/>
    <w:rsid w:val="0015403C"/>
    <w:rsid w:val="001542D2"/>
    <w:rsid w:val="0015433D"/>
    <w:rsid w:val="00154FE9"/>
    <w:rsid w:val="0015655D"/>
    <w:rsid w:val="001568F2"/>
    <w:rsid w:val="001574F7"/>
    <w:rsid w:val="00157541"/>
    <w:rsid w:val="001576EF"/>
    <w:rsid w:val="00157841"/>
    <w:rsid w:val="00157CA4"/>
    <w:rsid w:val="00160BD7"/>
    <w:rsid w:val="00161429"/>
    <w:rsid w:val="00161531"/>
    <w:rsid w:val="00161666"/>
    <w:rsid w:val="00161BDC"/>
    <w:rsid w:val="00161E4A"/>
    <w:rsid w:val="0016211F"/>
    <w:rsid w:val="0016223F"/>
    <w:rsid w:val="001623CA"/>
    <w:rsid w:val="00162550"/>
    <w:rsid w:val="00162628"/>
    <w:rsid w:val="001626EB"/>
    <w:rsid w:val="0016290C"/>
    <w:rsid w:val="00163493"/>
    <w:rsid w:val="0016371D"/>
    <w:rsid w:val="00163B57"/>
    <w:rsid w:val="0016483E"/>
    <w:rsid w:val="00164B2D"/>
    <w:rsid w:val="00164D8A"/>
    <w:rsid w:val="00164E0C"/>
    <w:rsid w:val="00165581"/>
    <w:rsid w:val="001656BE"/>
    <w:rsid w:val="00165DA1"/>
    <w:rsid w:val="0016673D"/>
    <w:rsid w:val="00166757"/>
    <w:rsid w:val="001669C7"/>
    <w:rsid w:val="00166B73"/>
    <w:rsid w:val="0016738D"/>
    <w:rsid w:val="001674F4"/>
    <w:rsid w:val="001675EE"/>
    <w:rsid w:val="00167B5A"/>
    <w:rsid w:val="00167C06"/>
    <w:rsid w:val="00167DDF"/>
    <w:rsid w:val="00170046"/>
    <w:rsid w:val="0017013E"/>
    <w:rsid w:val="0017037D"/>
    <w:rsid w:val="0017056C"/>
    <w:rsid w:val="00170761"/>
    <w:rsid w:val="00170A1B"/>
    <w:rsid w:val="001711BB"/>
    <w:rsid w:val="001711E6"/>
    <w:rsid w:val="0017133C"/>
    <w:rsid w:val="00171362"/>
    <w:rsid w:val="00171412"/>
    <w:rsid w:val="001718DC"/>
    <w:rsid w:val="00171CA7"/>
    <w:rsid w:val="00172757"/>
    <w:rsid w:val="0017287A"/>
    <w:rsid w:val="00172CB4"/>
    <w:rsid w:val="001733E7"/>
    <w:rsid w:val="001737E3"/>
    <w:rsid w:val="00173B29"/>
    <w:rsid w:val="00173BC7"/>
    <w:rsid w:val="00173D41"/>
    <w:rsid w:val="00173F64"/>
    <w:rsid w:val="0017438D"/>
    <w:rsid w:val="00174485"/>
    <w:rsid w:val="001748C0"/>
    <w:rsid w:val="0017491C"/>
    <w:rsid w:val="001749B5"/>
    <w:rsid w:val="00174C31"/>
    <w:rsid w:val="00174CE2"/>
    <w:rsid w:val="0017573E"/>
    <w:rsid w:val="00175B5C"/>
    <w:rsid w:val="00175D27"/>
    <w:rsid w:val="00175D50"/>
    <w:rsid w:val="0017600A"/>
    <w:rsid w:val="001763C4"/>
    <w:rsid w:val="00176466"/>
    <w:rsid w:val="00176665"/>
    <w:rsid w:val="001767C4"/>
    <w:rsid w:val="0017694F"/>
    <w:rsid w:val="00176C4C"/>
    <w:rsid w:val="00177112"/>
    <w:rsid w:val="001779FB"/>
    <w:rsid w:val="00177EB5"/>
    <w:rsid w:val="0018017A"/>
    <w:rsid w:val="001801C7"/>
    <w:rsid w:val="0018038C"/>
    <w:rsid w:val="001806BD"/>
    <w:rsid w:val="00180CC3"/>
    <w:rsid w:val="00181708"/>
    <w:rsid w:val="001819B2"/>
    <w:rsid w:val="001821FF"/>
    <w:rsid w:val="0018267D"/>
    <w:rsid w:val="001838DB"/>
    <w:rsid w:val="00183EFF"/>
    <w:rsid w:val="00184548"/>
    <w:rsid w:val="0018455D"/>
    <w:rsid w:val="00185103"/>
    <w:rsid w:val="001855BA"/>
    <w:rsid w:val="0018569B"/>
    <w:rsid w:val="001857B8"/>
    <w:rsid w:val="001858FB"/>
    <w:rsid w:val="00185D6F"/>
    <w:rsid w:val="001864F4"/>
    <w:rsid w:val="001867FD"/>
    <w:rsid w:val="0018693A"/>
    <w:rsid w:val="00187022"/>
    <w:rsid w:val="0018712E"/>
    <w:rsid w:val="00187B2C"/>
    <w:rsid w:val="001902E6"/>
    <w:rsid w:val="001907B8"/>
    <w:rsid w:val="00190A5A"/>
    <w:rsid w:val="00190B7C"/>
    <w:rsid w:val="00191555"/>
    <w:rsid w:val="001917E8"/>
    <w:rsid w:val="00191C52"/>
    <w:rsid w:val="00191E5E"/>
    <w:rsid w:val="00191F02"/>
    <w:rsid w:val="001929A6"/>
    <w:rsid w:val="001929CB"/>
    <w:rsid w:val="00192C3E"/>
    <w:rsid w:val="00192CEF"/>
    <w:rsid w:val="00192F1F"/>
    <w:rsid w:val="00193271"/>
    <w:rsid w:val="00193395"/>
    <w:rsid w:val="001935F2"/>
    <w:rsid w:val="0019369E"/>
    <w:rsid w:val="001936A3"/>
    <w:rsid w:val="001939F4"/>
    <w:rsid w:val="00193D31"/>
    <w:rsid w:val="00194684"/>
    <w:rsid w:val="00194888"/>
    <w:rsid w:val="00194AFA"/>
    <w:rsid w:val="00195161"/>
    <w:rsid w:val="00195ACC"/>
    <w:rsid w:val="00195AFF"/>
    <w:rsid w:val="00195FEF"/>
    <w:rsid w:val="00196206"/>
    <w:rsid w:val="001962CC"/>
    <w:rsid w:val="0019637E"/>
    <w:rsid w:val="001969E9"/>
    <w:rsid w:val="00196AA8"/>
    <w:rsid w:val="00196BFC"/>
    <w:rsid w:val="00196D0C"/>
    <w:rsid w:val="00197341"/>
    <w:rsid w:val="00197573"/>
    <w:rsid w:val="00197761"/>
    <w:rsid w:val="001A09CC"/>
    <w:rsid w:val="001A0B48"/>
    <w:rsid w:val="001A0BE5"/>
    <w:rsid w:val="001A0F4A"/>
    <w:rsid w:val="001A0F74"/>
    <w:rsid w:val="001A0FA8"/>
    <w:rsid w:val="001A101E"/>
    <w:rsid w:val="001A11B1"/>
    <w:rsid w:val="001A12A2"/>
    <w:rsid w:val="001A1B87"/>
    <w:rsid w:val="001A23EA"/>
    <w:rsid w:val="001A2B85"/>
    <w:rsid w:val="001A2D74"/>
    <w:rsid w:val="001A2FC2"/>
    <w:rsid w:val="001A3BA9"/>
    <w:rsid w:val="001A3F52"/>
    <w:rsid w:val="001A46A9"/>
    <w:rsid w:val="001A49E1"/>
    <w:rsid w:val="001A5C2A"/>
    <w:rsid w:val="001A65DE"/>
    <w:rsid w:val="001A6957"/>
    <w:rsid w:val="001A6D0D"/>
    <w:rsid w:val="001A79D0"/>
    <w:rsid w:val="001B054E"/>
    <w:rsid w:val="001B0A2B"/>
    <w:rsid w:val="001B11F9"/>
    <w:rsid w:val="001B1AF1"/>
    <w:rsid w:val="001B1DE0"/>
    <w:rsid w:val="001B24FD"/>
    <w:rsid w:val="001B260B"/>
    <w:rsid w:val="001B2BCC"/>
    <w:rsid w:val="001B303F"/>
    <w:rsid w:val="001B30AF"/>
    <w:rsid w:val="001B415D"/>
    <w:rsid w:val="001B452D"/>
    <w:rsid w:val="001B4A7C"/>
    <w:rsid w:val="001B4DC5"/>
    <w:rsid w:val="001B503B"/>
    <w:rsid w:val="001B57A3"/>
    <w:rsid w:val="001B5A31"/>
    <w:rsid w:val="001B610F"/>
    <w:rsid w:val="001B6284"/>
    <w:rsid w:val="001B63FD"/>
    <w:rsid w:val="001B6AF7"/>
    <w:rsid w:val="001B6C91"/>
    <w:rsid w:val="001B7133"/>
    <w:rsid w:val="001B74E0"/>
    <w:rsid w:val="001C010A"/>
    <w:rsid w:val="001C02AD"/>
    <w:rsid w:val="001C05AB"/>
    <w:rsid w:val="001C0911"/>
    <w:rsid w:val="001C0C85"/>
    <w:rsid w:val="001C0ECE"/>
    <w:rsid w:val="001C0FB0"/>
    <w:rsid w:val="001C1512"/>
    <w:rsid w:val="001C1BC3"/>
    <w:rsid w:val="001C1EA1"/>
    <w:rsid w:val="001C2138"/>
    <w:rsid w:val="001C21A7"/>
    <w:rsid w:val="001C24E2"/>
    <w:rsid w:val="001C2B85"/>
    <w:rsid w:val="001C2D9D"/>
    <w:rsid w:val="001C309B"/>
    <w:rsid w:val="001C3186"/>
    <w:rsid w:val="001C3AB9"/>
    <w:rsid w:val="001C4B64"/>
    <w:rsid w:val="001C4CED"/>
    <w:rsid w:val="001C50EC"/>
    <w:rsid w:val="001C57FB"/>
    <w:rsid w:val="001C59C2"/>
    <w:rsid w:val="001C5C2C"/>
    <w:rsid w:val="001C5EC4"/>
    <w:rsid w:val="001C64CE"/>
    <w:rsid w:val="001C6558"/>
    <w:rsid w:val="001C676E"/>
    <w:rsid w:val="001C68EE"/>
    <w:rsid w:val="001C6C55"/>
    <w:rsid w:val="001C6FA8"/>
    <w:rsid w:val="001C717B"/>
    <w:rsid w:val="001C75C6"/>
    <w:rsid w:val="001C7C6B"/>
    <w:rsid w:val="001D05E5"/>
    <w:rsid w:val="001D0769"/>
    <w:rsid w:val="001D0796"/>
    <w:rsid w:val="001D08D9"/>
    <w:rsid w:val="001D0C31"/>
    <w:rsid w:val="001D16A1"/>
    <w:rsid w:val="001D1708"/>
    <w:rsid w:val="001D1862"/>
    <w:rsid w:val="001D18C8"/>
    <w:rsid w:val="001D1C60"/>
    <w:rsid w:val="001D2056"/>
    <w:rsid w:val="001D2091"/>
    <w:rsid w:val="001D2B5E"/>
    <w:rsid w:val="001D3BCC"/>
    <w:rsid w:val="001D3F97"/>
    <w:rsid w:val="001D40FB"/>
    <w:rsid w:val="001D4199"/>
    <w:rsid w:val="001D432A"/>
    <w:rsid w:val="001D43BD"/>
    <w:rsid w:val="001D499C"/>
    <w:rsid w:val="001D49C0"/>
    <w:rsid w:val="001D52D3"/>
    <w:rsid w:val="001D548D"/>
    <w:rsid w:val="001D5611"/>
    <w:rsid w:val="001D6543"/>
    <w:rsid w:val="001D6991"/>
    <w:rsid w:val="001D6C39"/>
    <w:rsid w:val="001D743A"/>
    <w:rsid w:val="001D7611"/>
    <w:rsid w:val="001D76A5"/>
    <w:rsid w:val="001D7E58"/>
    <w:rsid w:val="001D9EFF"/>
    <w:rsid w:val="001E06D2"/>
    <w:rsid w:val="001E11FD"/>
    <w:rsid w:val="001E1D41"/>
    <w:rsid w:val="001E24B6"/>
    <w:rsid w:val="001E2B32"/>
    <w:rsid w:val="001E2DB9"/>
    <w:rsid w:val="001E33A7"/>
    <w:rsid w:val="001E3578"/>
    <w:rsid w:val="001E361D"/>
    <w:rsid w:val="001E3752"/>
    <w:rsid w:val="001E41A9"/>
    <w:rsid w:val="001E41CC"/>
    <w:rsid w:val="001E492D"/>
    <w:rsid w:val="001E4C0C"/>
    <w:rsid w:val="001E52A7"/>
    <w:rsid w:val="001E5671"/>
    <w:rsid w:val="001E640E"/>
    <w:rsid w:val="001E678B"/>
    <w:rsid w:val="001E6CB6"/>
    <w:rsid w:val="001E71AD"/>
    <w:rsid w:val="001E721E"/>
    <w:rsid w:val="001E7540"/>
    <w:rsid w:val="001E7A75"/>
    <w:rsid w:val="001F0519"/>
    <w:rsid w:val="001F05A9"/>
    <w:rsid w:val="001F0670"/>
    <w:rsid w:val="001F1A06"/>
    <w:rsid w:val="001F223F"/>
    <w:rsid w:val="001F2B94"/>
    <w:rsid w:val="001F311E"/>
    <w:rsid w:val="001F381C"/>
    <w:rsid w:val="001F3848"/>
    <w:rsid w:val="001F3E89"/>
    <w:rsid w:val="001F3FC8"/>
    <w:rsid w:val="001F41EC"/>
    <w:rsid w:val="001F45D0"/>
    <w:rsid w:val="001F549C"/>
    <w:rsid w:val="001F54CA"/>
    <w:rsid w:val="001F5C52"/>
    <w:rsid w:val="001F7280"/>
    <w:rsid w:val="001F7B8D"/>
    <w:rsid w:val="001F7EB2"/>
    <w:rsid w:val="001F7FA0"/>
    <w:rsid w:val="0020056E"/>
    <w:rsid w:val="00200D7C"/>
    <w:rsid w:val="002012BE"/>
    <w:rsid w:val="0020138B"/>
    <w:rsid w:val="00201861"/>
    <w:rsid w:val="00201D1F"/>
    <w:rsid w:val="00201E93"/>
    <w:rsid w:val="0020209A"/>
    <w:rsid w:val="002022E4"/>
    <w:rsid w:val="00202DA0"/>
    <w:rsid w:val="00202E36"/>
    <w:rsid w:val="00203351"/>
    <w:rsid w:val="002036DC"/>
    <w:rsid w:val="00203ECC"/>
    <w:rsid w:val="002040B0"/>
    <w:rsid w:val="002040B7"/>
    <w:rsid w:val="002045E8"/>
    <w:rsid w:val="00204663"/>
    <w:rsid w:val="002047CF"/>
    <w:rsid w:val="00204E4C"/>
    <w:rsid w:val="002058F3"/>
    <w:rsid w:val="00206313"/>
    <w:rsid w:val="002065E9"/>
    <w:rsid w:val="00206EAA"/>
    <w:rsid w:val="002070ED"/>
    <w:rsid w:val="002072C5"/>
    <w:rsid w:val="002074B6"/>
    <w:rsid w:val="00207973"/>
    <w:rsid w:val="00207B11"/>
    <w:rsid w:val="00210B8F"/>
    <w:rsid w:val="00210C3D"/>
    <w:rsid w:val="0021110C"/>
    <w:rsid w:val="00211177"/>
    <w:rsid w:val="00211490"/>
    <w:rsid w:val="002114F5"/>
    <w:rsid w:val="002114F8"/>
    <w:rsid w:val="002116ED"/>
    <w:rsid w:val="00211A8A"/>
    <w:rsid w:val="00211B01"/>
    <w:rsid w:val="0021241E"/>
    <w:rsid w:val="002124A6"/>
    <w:rsid w:val="002125BA"/>
    <w:rsid w:val="00212CF8"/>
    <w:rsid w:val="00212EB0"/>
    <w:rsid w:val="002134AC"/>
    <w:rsid w:val="002135EB"/>
    <w:rsid w:val="002139ED"/>
    <w:rsid w:val="00213DA2"/>
    <w:rsid w:val="002140EB"/>
    <w:rsid w:val="002144C1"/>
    <w:rsid w:val="00214D98"/>
    <w:rsid w:val="00214E50"/>
    <w:rsid w:val="00214F99"/>
    <w:rsid w:val="00214FDF"/>
    <w:rsid w:val="00215000"/>
    <w:rsid w:val="00215205"/>
    <w:rsid w:val="00215CA4"/>
    <w:rsid w:val="00215EC2"/>
    <w:rsid w:val="0021626B"/>
    <w:rsid w:val="00216A42"/>
    <w:rsid w:val="00216BB4"/>
    <w:rsid w:val="00216D91"/>
    <w:rsid w:val="00216F63"/>
    <w:rsid w:val="00217C1D"/>
    <w:rsid w:val="00220100"/>
    <w:rsid w:val="00220AEA"/>
    <w:rsid w:val="00220B21"/>
    <w:rsid w:val="00220E53"/>
    <w:rsid w:val="00220E7C"/>
    <w:rsid w:val="00221040"/>
    <w:rsid w:val="002212DB"/>
    <w:rsid w:val="00221B37"/>
    <w:rsid w:val="00222504"/>
    <w:rsid w:val="00222B08"/>
    <w:rsid w:val="00223921"/>
    <w:rsid w:val="00223A32"/>
    <w:rsid w:val="00223BB8"/>
    <w:rsid w:val="00223DC7"/>
    <w:rsid w:val="002241A6"/>
    <w:rsid w:val="0022480A"/>
    <w:rsid w:val="00224D5E"/>
    <w:rsid w:val="00225548"/>
    <w:rsid w:val="0022570C"/>
    <w:rsid w:val="00225ACA"/>
    <w:rsid w:val="00227051"/>
    <w:rsid w:val="002270A3"/>
    <w:rsid w:val="00227691"/>
    <w:rsid w:val="0023172D"/>
    <w:rsid w:val="00231B1A"/>
    <w:rsid w:val="00231B7B"/>
    <w:rsid w:val="002322E1"/>
    <w:rsid w:val="0023303D"/>
    <w:rsid w:val="0023374C"/>
    <w:rsid w:val="00233C6B"/>
    <w:rsid w:val="002349C4"/>
    <w:rsid w:val="00234A16"/>
    <w:rsid w:val="00234E16"/>
    <w:rsid w:val="00234E2D"/>
    <w:rsid w:val="00234F9A"/>
    <w:rsid w:val="00235161"/>
    <w:rsid w:val="002351A0"/>
    <w:rsid w:val="002352A4"/>
    <w:rsid w:val="0023535A"/>
    <w:rsid w:val="002354FC"/>
    <w:rsid w:val="00235B1A"/>
    <w:rsid w:val="00235D3F"/>
    <w:rsid w:val="00235DBD"/>
    <w:rsid w:val="00236145"/>
    <w:rsid w:val="002363B1"/>
    <w:rsid w:val="00236984"/>
    <w:rsid w:val="00237393"/>
    <w:rsid w:val="00237685"/>
    <w:rsid w:val="00237827"/>
    <w:rsid w:val="0023797B"/>
    <w:rsid w:val="00237CB5"/>
    <w:rsid w:val="00237CD1"/>
    <w:rsid w:val="002404FD"/>
    <w:rsid w:val="002405E1"/>
    <w:rsid w:val="00240BA8"/>
    <w:rsid w:val="00240D3D"/>
    <w:rsid w:val="00241369"/>
    <w:rsid w:val="002416A3"/>
    <w:rsid w:val="00241D19"/>
    <w:rsid w:val="002420DF"/>
    <w:rsid w:val="00242FC9"/>
    <w:rsid w:val="00243695"/>
    <w:rsid w:val="002439CC"/>
    <w:rsid w:val="00243A66"/>
    <w:rsid w:val="00244633"/>
    <w:rsid w:val="002446DA"/>
    <w:rsid w:val="0024478A"/>
    <w:rsid w:val="00244A32"/>
    <w:rsid w:val="002451D1"/>
    <w:rsid w:val="00245649"/>
    <w:rsid w:val="0024577E"/>
    <w:rsid w:val="0024593A"/>
    <w:rsid w:val="00245C8A"/>
    <w:rsid w:val="002463D4"/>
    <w:rsid w:val="00246700"/>
    <w:rsid w:val="00246F8D"/>
    <w:rsid w:val="00247293"/>
    <w:rsid w:val="0024756C"/>
    <w:rsid w:val="00247C98"/>
    <w:rsid w:val="00247DDE"/>
    <w:rsid w:val="0025093D"/>
    <w:rsid w:val="00251168"/>
    <w:rsid w:val="00251572"/>
    <w:rsid w:val="00251B23"/>
    <w:rsid w:val="00252483"/>
    <w:rsid w:val="002524E3"/>
    <w:rsid w:val="0025252C"/>
    <w:rsid w:val="00252807"/>
    <w:rsid w:val="002529AC"/>
    <w:rsid w:val="00252F21"/>
    <w:rsid w:val="00253062"/>
    <w:rsid w:val="002530AE"/>
    <w:rsid w:val="002530D1"/>
    <w:rsid w:val="002533B6"/>
    <w:rsid w:val="00253C02"/>
    <w:rsid w:val="00253C7F"/>
    <w:rsid w:val="00253CB6"/>
    <w:rsid w:val="00254416"/>
    <w:rsid w:val="0025492C"/>
    <w:rsid w:val="00254B0E"/>
    <w:rsid w:val="00254CA6"/>
    <w:rsid w:val="002552E6"/>
    <w:rsid w:val="0025570C"/>
    <w:rsid w:val="00255B5F"/>
    <w:rsid w:val="00255D12"/>
    <w:rsid w:val="00256153"/>
    <w:rsid w:val="00256383"/>
    <w:rsid w:val="0025644C"/>
    <w:rsid w:val="00256B88"/>
    <w:rsid w:val="00256D54"/>
    <w:rsid w:val="00256EC3"/>
    <w:rsid w:val="00257483"/>
    <w:rsid w:val="002577DB"/>
    <w:rsid w:val="00257999"/>
    <w:rsid w:val="0026052B"/>
    <w:rsid w:val="00260CE2"/>
    <w:rsid w:val="00260DAD"/>
    <w:rsid w:val="00260DEE"/>
    <w:rsid w:val="00262721"/>
    <w:rsid w:val="00262F56"/>
    <w:rsid w:val="0026366B"/>
    <w:rsid w:val="00263E80"/>
    <w:rsid w:val="00264727"/>
    <w:rsid w:val="00264C26"/>
    <w:rsid w:val="002653ED"/>
    <w:rsid w:val="00265A75"/>
    <w:rsid w:val="00266301"/>
    <w:rsid w:val="0026680B"/>
    <w:rsid w:val="00266C71"/>
    <w:rsid w:val="00266CA4"/>
    <w:rsid w:val="00266D8F"/>
    <w:rsid w:val="00267A59"/>
    <w:rsid w:val="00267D53"/>
    <w:rsid w:val="00267ED7"/>
    <w:rsid w:val="00270082"/>
    <w:rsid w:val="002702EE"/>
    <w:rsid w:val="0027074A"/>
    <w:rsid w:val="00272169"/>
    <w:rsid w:val="002728FD"/>
    <w:rsid w:val="00272EED"/>
    <w:rsid w:val="00272FC2"/>
    <w:rsid w:val="0027302E"/>
    <w:rsid w:val="002730E1"/>
    <w:rsid w:val="0027380F"/>
    <w:rsid w:val="002743AE"/>
    <w:rsid w:val="00274ACE"/>
    <w:rsid w:val="00274BF6"/>
    <w:rsid w:val="00274C9E"/>
    <w:rsid w:val="00274CAE"/>
    <w:rsid w:val="00274EF0"/>
    <w:rsid w:val="00274F89"/>
    <w:rsid w:val="00275291"/>
    <w:rsid w:val="0027538A"/>
    <w:rsid w:val="0027549C"/>
    <w:rsid w:val="00275610"/>
    <w:rsid w:val="0027564D"/>
    <w:rsid w:val="00275905"/>
    <w:rsid w:val="0027601A"/>
    <w:rsid w:val="002761EA"/>
    <w:rsid w:val="00276263"/>
    <w:rsid w:val="0027680A"/>
    <w:rsid w:val="00277110"/>
    <w:rsid w:val="0027776E"/>
    <w:rsid w:val="002777F6"/>
    <w:rsid w:val="00277CB0"/>
    <w:rsid w:val="00277DE1"/>
    <w:rsid w:val="00280659"/>
    <w:rsid w:val="0028093A"/>
    <w:rsid w:val="00280EE8"/>
    <w:rsid w:val="002813A6"/>
    <w:rsid w:val="0028160A"/>
    <w:rsid w:val="002816CB"/>
    <w:rsid w:val="002817CA"/>
    <w:rsid w:val="00281C28"/>
    <w:rsid w:val="00281FD8"/>
    <w:rsid w:val="00282223"/>
    <w:rsid w:val="00282858"/>
    <w:rsid w:val="00282CF2"/>
    <w:rsid w:val="00283266"/>
    <w:rsid w:val="00283AEF"/>
    <w:rsid w:val="00283F79"/>
    <w:rsid w:val="00284AA1"/>
    <w:rsid w:val="00284D0C"/>
    <w:rsid w:val="00284DD6"/>
    <w:rsid w:val="002852E2"/>
    <w:rsid w:val="002853CF"/>
    <w:rsid w:val="00285FB5"/>
    <w:rsid w:val="0028635D"/>
    <w:rsid w:val="00286761"/>
    <w:rsid w:val="00286AE1"/>
    <w:rsid w:val="00286CC9"/>
    <w:rsid w:val="002871AF"/>
    <w:rsid w:val="002876D6"/>
    <w:rsid w:val="002877CD"/>
    <w:rsid w:val="00287E7A"/>
    <w:rsid w:val="00287EC1"/>
    <w:rsid w:val="00287ED2"/>
    <w:rsid w:val="00290180"/>
    <w:rsid w:val="002912F9"/>
    <w:rsid w:val="00291EF3"/>
    <w:rsid w:val="00292AB2"/>
    <w:rsid w:val="002931AD"/>
    <w:rsid w:val="0029365B"/>
    <w:rsid w:val="00293A9C"/>
    <w:rsid w:val="0029412A"/>
    <w:rsid w:val="002941EA"/>
    <w:rsid w:val="0029444E"/>
    <w:rsid w:val="0029466F"/>
    <w:rsid w:val="00294783"/>
    <w:rsid w:val="00294970"/>
    <w:rsid w:val="00294BA8"/>
    <w:rsid w:val="00294F81"/>
    <w:rsid w:val="002951B0"/>
    <w:rsid w:val="0029541C"/>
    <w:rsid w:val="00296245"/>
    <w:rsid w:val="002968D6"/>
    <w:rsid w:val="00296901"/>
    <w:rsid w:val="00296BB0"/>
    <w:rsid w:val="00296C28"/>
    <w:rsid w:val="00296EEC"/>
    <w:rsid w:val="00297060"/>
    <w:rsid w:val="0029736D"/>
    <w:rsid w:val="002973A1"/>
    <w:rsid w:val="00297499"/>
    <w:rsid w:val="00297692"/>
    <w:rsid w:val="002979CF"/>
    <w:rsid w:val="002A0504"/>
    <w:rsid w:val="002A05E9"/>
    <w:rsid w:val="002A0870"/>
    <w:rsid w:val="002A091A"/>
    <w:rsid w:val="002A0A65"/>
    <w:rsid w:val="002A0B88"/>
    <w:rsid w:val="002A115E"/>
    <w:rsid w:val="002A12E1"/>
    <w:rsid w:val="002A25D4"/>
    <w:rsid w:val="002A2D5D"/>
    <w:rsid w:val="002A3325"/>
    <w:rsid w:val="002A36B8"/>
    <w:rsid w:val="002A405B"/>
    <w:rsid w:val="002A4156"/>
    <w:rsid w:val="002A4256"/>
    <w:rsid w:val="002A4381"/>
    <w:rsid w:val="002A43AE"/>
    <w:rsid w:val="002A46C8"/>
    <w:rsid w:val="002A4AE5"/>
    <w:rsid w:val="002A4B49"/>
    <w:rsid w:val="002A4BF8"/>
    <w:rsid w:val="002A56FB"/>
    <w:rsid w:val="002A58E5"/>
    <w:rsid w:val="002A6819"/>
    <w:rsid w:val="002A6981"/>
    <w:rsid w:val="002A6CC9"/>
    <w:rsid w:val="002A6D7C"/>
    <w:rsid w:val="002A70B7"/>
    <w:rsid w:val="002A7198"/>
    <w:rsid w:val="002A740C"/>
    <w:rsid w:val="002A78D3"/>
    <w:rsid w:val="002A7B93"/>
    <w:rsid w:val="002B01E8"/>
    <w:rsid w:val="002B12FE"/>
    <w:rsid w:val="002B1993"/>
    <w:rsid w:val="002B1997"/>
    <w:rsid w:val="002B1E45"/>
    <w:rsid w:val="002B205E"/>
    <w:rsid w:val="002B22C6"/>
    <w:rsid w:val="002B24D4"/>
    <w:rsid w:val="002B2C91"/>
    <w:rsid w:val="002B2CBE"/>
    <w:rsid w:val="002B2ED2"/>
    <w:rsid w:val="002B3438"/>
    <w:rsid w:val="002B3799"/>
    <w:rsid w:val="002B3B4A"/>
    <w:rsid w:val="002B3CE2"/>
    <w:rsid w:val="002B3D25"/>
    <w:rsid w:val="002B42F2"/>
    <w:rsid w:val="002B44A0"/>
    <w:rsid w:val="002B4924"/>
    <w:rsid w:val="002B4AA9"/>
    <w:rsid w:val="002B4CC6"/>
    <w:rsid w:val="002B56CE"/>
    <w:rsid w:val="002B5F50"/>
    <w:rsid w:val="002B606D"/>
    <w:rsid w:val="002B6589"/>
    <w:rsid w:val="002B68EC"/>
    <w:rsid w:val="002B6C25"/>
    <w:rsid w:val="002B6CC1"/>
    <w:rsid w:val="002B6E8B"/>
    <w:rsid w:val="002B71E1"/>
    <w:rsid w:val="002B7C15"/>
    <w:rsid w:val="002B7F62"/>
    <w:rsid w:val="002C05E4"/>
    <w:rsid w:val="002C06C2"/>
    <w:rsid w:val="002C0BB1"/>
    <w:rsid w:val="002C1204"/>
    <w:rsid w:val="002C1236"/>
    <w:rsid w:val="002C1251"/>
    <w:rsid w:val="002C161E"/>
    <w:rsid w:val="002C191A"/>
    <w:rsid w:val="002C2239"/>
    <w:rsid w:val="002C3056"/>
    <w:rsid w:val="002C341F"/>
    <w:rsid w:val="002C3499"/>
    <w:rsid w:val="002C373B"/>
    <w:rsid w:val="002C426A"/>
    <w:rsid w:val="002C4DF2"/>
    <w:rsid w:val="002C52C0"/>
    <w:rsid w:val="002C5771"/>
    <w:rsid w:val="002C6205"/>
    <w:rsid w:val="002C6AE4"/>
    <w:rsid w:val="002C6CC9"/>
    <w:rsid w:val="002C6CE4"/>
    <w:rsid w:val="002C71F1"/>
    <w:rsid w:val="002C741B"/>
    <w:rsid w:val="002D03AD"/>
    <w:rsid w:val="002D0535"/>
    <w:rsid w:val="002D053C"/>
    <w:rsid w:val="002D054A"/>
    <w:rsid w:val="002D0861"/>
    <w:rsid w:val="002D0DF8"/>
    <w:rsid w:val="002D0F52"/>
    <w:rsid w:val="002D0F63"/>
    <w:rsid w:val="002D13E0"/>
    <w:rsid w:val="002D14F7"/>
    <w:rsid w:val="002D1550"/>
    <w:rsid w:val="002D1E2C"/>
    <w:rsid w:val="002D1EB8"/>
    <w:rsid w:val="002D233F"/>
    <w:rsid w:val="002D24F5"/>
    <w:rsid w:val="002D2880"/>
    <w:rsid w:val="002D2C1C"/>
    <w:rsid w:val="002D2DBD"/>
    <w:rsid w:val="002D306C"/>
    <w:rsid w:val="002D3349"/>
    <w:rsid w:val="002D4450"/>
    <w:rsid w:val="002D4739"/>
    <w:rsid w:val="002D4872"/>
    <w:rsid w:val="002D4BB2"/>
    <w:rsid w:val="002D5381"/>
    <w:rsid w:val="002D5703"/>
    <w:rsid w:val="002D5820"/>
    <w:rsid w:val="002D5A98"/>
    <w:rsid w:val="002D6086"/>
    <w:rsid w:val="002D6DC0"/>
    <w:rsid w:val="002D7405"/>
    <w:rsid w:val="002D758F"/>
    <w:rsid w:val="002E009C"/>
    <w:rsid w:val="002E02AB"/>
    <w:rsid w:val="002E0A82"/>
    <w:rsid w:val="002E1358"/>
    <w:rsid w:val="002E1738"/>
    <w:rsid w:val="002E182E"/>
    <w:rsid w:val="002E196D"/>
    <w:rsid w:val="002E277E"/>
    <w:rsid w:val="002E2D96"/>
    <w:rsid w:val="002E302E"/>
    <w:rsid w:val="002E30B3"/>
    <w:rsid w:val="002E3512"/>
    <w:rsid w:val="002E381B"/>
    <w:rsid w:val="002E40AC"/>
    <w:rsid w:val="002E42E9"/>
    <w:rsid w:val="002E4AB1"/>
    <w:rsid w:val="002E4ACE"/>
    <w:rsid w:val="002E517C"/>
    <w:rsid w:val="002E5A8A"/>
    <w:rsid w:val="002E5AD7"/>
    <w:rsid w:val="002E5EFC"/>
    <w:rsid w:val="002E64FC"/>
    <w:rsid w:val="002E6888"/>
    <w:rsid w:val="002E69A7"/>
    <w:rsid w:val="002E6BE6"/>
    <w:rsid w:val="002E7047"/>
    <w:rsid w:val="002E74BD"/>
    <w:rsid w:val="002E74D7"/>
    <w:rsid w:val="002F013E"/>
    <w:rsid w:val="002F0169"/>
    <w:rsid w:val="002F082F"/>
    <w:rsid w:val="002F1065"/>
    <w:rsid w:val="002F16E6"/>
    <w:rsid w:val="002F1C84"/>
    <w:rsid w:val="002F1E4A"/>
    <w:rsid w:val="002F20E4"/>
    <w:rsid w:val="002F255F"/>
    <w:rsid w:val="002F27C0"/>
    <w:rsid w:val="002F295C"/>
    <w:rsid w:val="002F331D"/>
    <w:rsid w:val="002F33B8"/>
    <w:rsid w:val="002F379B"/>
    <w:rsid w:val="002F39E5"/>
    <w:rsid w:val="002F3A6A"/>
    <w:rsid w:val="002F3B3A"/>
    <w:rsid w:val="002F4326"/>
    <w:rsid w:val="002F4A25"/>
    <w:rsid w:val="002F4E4F"/>
    <w:rsid w:val="002F5265"/>
    <w:rsid w:val="002F52F6"/>
    <w:rsid w:val="002F5673"/>
    <w:rsid w:val="002F5A70"/>
    <w:rsid w:val="002F5BF0"/>
    <w:rsid w:val="002F5C97"/>
    <w:rsid w:val="002F5E53"/>
    <w:rsid w:val="002F5ECA"/>
    <w:rsid w:val="002F61C4"/>
    <w:rsid w:val="002F64DE"/>
    <w:rsid w:val="002F77A1"/>
    <w:rsid w:val="002F7D31"/>
    <w:rsid w:val="003009D2"/>
    <w:rsid w:val="00300C74"/>
    <w:rsid w:val="00301337"/>
    <w:rsid w:val="00301454"/>
    <w:rsid w:val="003017ED"/>
    <w:rsid w:val="0030189C"/>
    <w:rsid w:val="00301964"/>
    <w:rsid w:val="00301984"/>
    <w:rsid w:val="00301BA9"/>
    <w:rsid w:val="00301CB5"/>
    <w:rsid w:val="00301CC6"/>
    <w:rsid w:val="00302281"/>
    <w:rsid w:val="0030270E"/>
    <w:rsid w:val="00302D47"/>
    <w:rsid w:val="00302DA4"/>
    <w:rsid w:val="0030331A"/>
    <w:rsid w:val="00303402"/>
    <w:rsid w:val="00304643"/>
    <w:rsid w:val="00304C0C"/>
    <w:rsid w:val="00305A22"/>
    <w:rsid w:val="00305CD4"/>
    <w:rsid w:val="00305FE5"/>
    <w:rsid w:val="00306237"/>
    <w:rsid w:val="003070F2"/>
    <w:rsid w:val="0030724A"/>
    <w:rsid w:val="0030795E"/>
    <w:rsid w:val="003100C1"/>
    <w:rsid w:val="003102A7"/>
    <w:rsid w:val="00311004"/>
    <w:rsid w:val="003114DF"/>
    <w:rsid w:val="003117B4"/>
    <w:rsid w:val="00311921"/>
    <w:rsid w:val="0031211E"/>
    <w:rsid w:val="0031212D"/>
    <w:rsid w:val="00312606"/>
    <w:rsid w:val="00312B65"/>
    <w:rsid w:val="00312C5E"/>
    <w:rsid w:val="003134D8"/>
    <w:rsid w:val="003137C4"/>
    <w:rsid w:val="00313AC7"/>
    <w:rsid w:val="00313B05"/>
    <w:rsid w:val="00313C74"/>
    <w:rsid w:val="00313FF4"/>
    <w:rsid w:val="00314571"/>
    <w:rsid w:val="0031634F"/>
    <w:rsid w:val="003168C8"/>
    <w:rsid w:val="00316933"/>
    <w:rsid w:val="00316E0F"/>
    <w:rsid w:val="0031706A"/>
    <w:rsid w:val="003177D2"/>
    <w:rsid w:val="00317A9A"/>
    <w:rsid w:val="00317D1B"/>
    <w:rsid w:val="003207D9"/>
    <w:rsid w:val="00320866"/>
    <w:rsid w:val="00320A27"/>
    <w:rsid w:val="00320B74"/>
    <w:rsid w:val="00320BB8"/>
    <w:rsid w:val="00320C89"/>
    <w:rsid w:val="00320D96"/>
    <w:rsid w:val="00320DF0"/>
    <w:rsid w:val="003215DD"/>
    <w:rsid w:val="00321913"/>
    <w:rsid w:val="00321A90"/>
    <w:rsid w:val="003231AD"/>
    <w:rsid w:val="003231BF"/>
    <w:rsid w:val="00323372"/>
    <w:rsid w:val="00323488"/>
    <w:rsid w:val="003234E3"/>
    <w:rsid w:val="00324260"/>
    <w:rsid w:val="00324C0A"/>
    <w:rsid w:val="00324E8F"/>
    <w:rsid w:val="00325F42"/>
    <w:rsid w:val="003261C7"/>
    <w:rsid w:val="00326339"/>
    <w:rsid w:val="003267A0"/>
    <w:rsid w:val="0032696C"/>
    <w:rsid w:val="00326B5E"/>
    <w:rsid w:val="00326B8D"/>
    <w:rsid w:val="00326D02"/>
    <w:rsid w:val="00326D84"/>
    <w:rsid w:val="00326E3E"/>
    <w:rsid w:val="00326FEB"/>
    <w:rsid w:val="00327242"/>
    <w:rsid w:val="003272BB"/>
    <w:rsid w:val="00327401"/>
    <w:rsid w:val="0032748F"/>
    <w:rsid w:val="00327633"/>
    <w:rsid w:val="00327815"/>
    <w:rsid w:val="00327C88"/>
    <w:rsid w:val="00330056"/>
    <w:rsid w:val="00331135"/>
    <w:rsid w:val="0033118D"/>
    <w:rsid w:val="00331647"/>
    <w:rsid w:val="00331B4B"/>
    <w:rsid w:val="00331C09"/>
    <w:rsid w:val="003323A9"/>
    <w:rsid w:val="003323FC"/>
    <w:rsid w:val="0033247E"/>
    <w:rsid w:val="00332958"/>
    <w:rsid w:val="003329B3"/>
    <w:rsid w:val="003335B3"/>
    <w:rsid w:val="00333F26"/>
    <w:rsid w:val="00334A90"/>
    <w:rsid w:val="00335214"/>
    <w:rsid w:val="00335722"/>
    <w:rsid w:val="00335935"/>
    <w:rsid w:val="003359E4"/>
    <w:rsid w:val="00335A92"/>
    <w:rsid w:val="00335B9D"/>
    <w:rsid w:val="0033617A"/>
    <w:rsid w:val="00336334"/>
    <w:rsid w:val="00336B40"/>
    <w:rsid w:val="00340107"/>
    <w:rsid w:val="0034012F"/>
    <w:rsid w:val="00340814"/>
    <w:rsid w:val="00340BD2"/>
    <w:rsid w:val="00340E68"/>
    <w:rsid w:val="00340FDA"/>
    <w:rsid w:val="00341695"/>
    <w:rsid w:val="00341E6F"/>
    <w:rsid w:val="0034243B"/>
    <w:rsid w:val="00342EBA"/>
    <w:rsid w:val="003444FA"/>
    <w:rsid w:val="003446B8"/>
    <w:rsid w:val="00344D8D"/>
    <w:rsid w:val="003450B0"/>
    <w:rsid w:val="003452F7"/>
    <w:rsid w:val="00345EBD"/>
    <w:rsid w:val="00345ED4"/>
    <w:rsid w:val="00345F39"/>
    <w:rsid w:val="00346491"/>
    <w:rsid w:val="0034685D"/>
    <w:rsid w:val="0034763B"/>
    <w:rsid w:val="00347F17"/>
    <w:rsid w:val="0035037E"/>
    <w:rsid w:val="00350C71"/>
    <w:rsid w:val="003511D0"/>
    <w:rsid w:val="0035161D"/>
    <w:rsid w:val="00351EC3"/>
    <w:rsid w:val="003520EF"/>
    <w:rsid w:val="00352707"/>
    <w:rsid w:val="003527C9"/>
    <w:rsid w:val="00352C73"/>
    <w:rsid w:val="00353105"/>
    <w:rsid w:val="003533AE"/>
    <w:rsid w:val="003538A1"/>
    <w:rsid w:val="00353A09"/>
    <w:rsid w:val="0035427B"/>
    <w:rsid w:val="0035465A"/>
    <w:rsid w:val="00354694"/>
    <w:rsid w:val="00354B55"/>
    <w:rsid w:val="00354E47"/>
    <w:rsid w:val="00355050"/>
    <w:rsid w:val="003551E7"/>
    <w:rsid w:val="00355A6F"/>
    <w:rsid w:val="00356247"/>
    <w:rsid w:val="003562DF"/>
    <w:rsid w:val="003562E5"/>
    <w:rsid w:val="0035684F"/>
    <w:rsid w:val="00356F50"/>
    <w:rsid w:val="00357ACC"/>
    <w:rsid w:val="003600A4"/>
    <w:rsid w:val="0036051A"/>
    <w:rsid w:val="00360533"/>
    <w:rsid w:val="003609FB"/>
    <w:rsid w:val="003618C8"/>
    <w:rsid w:val="00361AA3"/>
    <w:rsid w:val="00361D39"/>
    <w:rsid w:val="0036217E"/>
    <w:rsid w:val="0036218E"/>
    <w:rsid w:val="00362307"/>
    <w:rsid w:val="00362854"/>
    <w:rsid w:val="003629D7"/>
    <w:rsid w:val="00362B0E"/>
    <w:rsid w:val="00362BD1"/>
    <w:rsid w:val="00362C88"/>
    <w:rsid w:val="00362FB1"/>
    <w:rsid w:val="00362FB2"/>
    <w:rsid w:val="00363089"/>
    <w:rsid w:val="0036358F"/>
    <w:rsid w:val="0036459B"/>
    <w:rsid w:val="0036490C"/>
    <w:rsid w:val="00364B9C"/>
    <w:rsid w:val="003652B4"/>
    <w:rsid w:val="003655FE"/>
    <w:rsid w:val="00365856"/>
    <w:rsid w:val="003658FE"/>
    <w:rsid w:val="00365B5A"/>
    <w:rsid w:val="00365BA4"/>
    <w:rsid w:val="00366107"/>
    <w:rsid w:val="00366AE2"/>
    <w:rsid w:val="00366B5C"/>
    <w:rsid w:val="00366C37"/>
    <w:rsid w:val="003675FE"/>
    <w:rsid w:val="00367ABA"/>
    <w:rsid w:val="003700A5"/>
    <w:rsid w:val="0037064E"/>
    <w:rsid w:val="0037066C"/>
    <w:rsid w:val="00370B1E"/>
    <w:rsid w:val="00370DEE"/>
    <w:rsid w:val="00371C06"/>
    <w:rsid w:val="0037201E"/>
    <w:rsid w:val="00372152"/>
    <w:rsid w:val="003721B7"/>
    <w:rsid w:val="00372470"/>
    <w:rsid w:val="00372511"/>
    <w:rsid w:val="0037267A"/>
    <w:rsid w:val="00372AEE"/>
    <w:rsid w:val="00372B5C"/>
    <w:rsid w:val="00372FD3"/>
    <w:rsid w:val="00373424"/>
    <w:rsid w:val="00373D7E"/>
    <w:rsid w:val="003746AA"/>
    <w:rsid w:val="0037472E"/>
    <w:rsid w:val="00374BE8"/>
    <w:rsid w:val="00374DF6"/>
    <w:rsid w:val="00375338"/>
    <w:rsid w:val="0037536A"/>
    <w:rsid w:val="003757B2"/>
    <w:rsid w:val="00375AA6"/>
    <w:rsid w:val="00375D42"/>
    <w:rsid w:val="00376821"/>
    <w:rsid w:val="00376851"/>
    <w:rsid w:val="00376BA9"/>
    <w:rsid w:val="00377282"/>
    <w:rsid w:val="00377F9B"/>
    <w:rsid w:val="00377FD2"/>
    <w:rsid w:val="00380864"/>
    <w:rsid w:val="00380A37"/>
    <w:rsid w:val="00380AC6"/>
    <w:rsid w:val="0038156D"/>
    <w:rsid w:val="00381FCD"/>
    <w:rsid w:val="00382050"/>
    <w:rsid w:val="0038232B"/>
    <w:rsid w:val="0038250E"/>
    <w:rsid w:val="00382699"/>
    <w:rsid w:val="003829E5"/>
    <w:rsid w:val="00382B14"/>
    <w:rsid w:val="0038301A"/>
    <w:rsid w:val="00383073"/>
    <w:rsid w:val="00383145"/>
    <w:rsid w:val="003831C8"/>
    <w:rsid w:val="003832A9"/>
    <w:rsid w:val="00383711"/>
    <w:rsid w:val="003839D4"/>
    <w:rsid w:val="003841C2"/>
    <w:rsid w:val="0038445A"/>
    <w:rsid w:val="0038449A"/>
    <w:rsid w:val="003848A8"/>
    <w:rsid w:val="00384E20"/>
    <w:rsid w:val="00384E59"/>
    <w:rsid w:val="00385191"/>
    <w:rsid w:val="0038532F"/>
    <w:rsid w:val="00385923"/>
    <w:rsid w:val="00385AD8"/>
    <w:rsid w:val="00385B6E"/>
    <w:rsid w:val="00385B9C"/>
    <w:rsid w:val="003864D0"/>
    <w:rsid w:val="00387254"/>
    <w:rsid w:val="00387EE7"/>
    <w:rsid w:val="0039006A"/>
    <w:rsid w:val="003902FB"/>
    <w:rsid w:val="00390760"/>
    <w:rsid w:val="00391E1B"/>
    <w:rsid w:val="00391F16"/>
    <w:rsid w:val="00392136"/>
    <w:rsid w:val="0039253C"/>
    <w:rsid w:val="00392749"/>
    <w:rsid w:val="00392D39"/>
    <w:rsid w:val="00393451"/>
    <w:rsid w:val="00393672"/>
    <w:rsid w:val="003955AD"/>
    <w:rsid w:val="0039582F"/>
    <w:rsid w:val="003958EC"/>
    <w:rsid w:val="0039598F"/>
    <w:rsid w:val="003960A7"/>
    <w:rsid w:val="00396680"/>
    <w:rsid w:val="003966FA"/>
    <w:rsid w:val="00396850"/>
    <w:rsid w:val="003968AB"/>
    <w:rsid w:val="00396973"/>
    <w:rsid w:val="00396A07"/>
    <w:rsid w:val="003970F7"/>
    <w:rsid w:val="003972ED"/>
    <w:rsid w:val="0039771C"/>
    <w:rsid w:val="00397AC4"/>
    <w:rsid w:val="00397EFB"/>
    <w:rsid w:val="003A0B89"/>
    <w:rsid w:val="003A0E90"/>
    <w:rsid w:val="003A1A4A"/>
    <w:rsid w:val="003A2223"/>
    <w:rsid w:val="003A22F7"/>
    <w:rsid w:val="003A2ED1"/>
    <w:rsid w:val="003A3462"/>
    <w:rsid w:val="003A37AD"/>
    <w:rsid w:val="003A37E0"/>
    <w:rsid w:val="003A40FF"/>
    <w:rsid w:val="003A47BB"/>
    <w:rsid w:val="003A4BD2"/>
    <w:rsid w:val="003A5338"/>
    <w:rsid w:val="003A560F"/>
    <w:rsid w:val="003A5789"/>
    <w:rsid w:val="003A579B"/>
    <w:rsid w:val="003A583F"/>
    <w:rsid w:val="003A6274"/>
    <w:rsid w:val="003A6340"/>
    <w:rsid w:val="003A6448"/>
    <w:rsid w:val="003A64C9"/>
    <w:rsid w:val="003A6731"/>
    <w:rsid w:val="003A6B1F"/>
    <w:rsid w:val="003A73AD"/>
    <w:rsid w:val="003A7B9C"/>
    <w:rsid w:val="003A7CF0"/>
    <w:rsid w:val="003B026E"/>
    <w:rsid w:val="003B045C"/>
    <w:rsid w:val="003B06C5"/>
    <w:rsid w:val="003B0941"/>
    <w:rsid w:val="003B0B52"/>
    <w:rsid w:val="003B1307"/>
    <w:rsid w:val="003B2828"/>
    <w:rsid w:val="003B2A59"/>
    <w:rsid w:val="003B2B98"/>
    <w:rsid w:val="003B3384"/>
    <w:rsid w:val="003B3BBD"/>
    <w:rsid w:val="003B3C1F"/>
    <w:rsid w:val="003B3D11"/>
    <w:rsid w:val="003B42A0"/>
    <w:rsid w:val="003B4351"/>
    <w:rsid w:val="003B4734"/>
    <w:rsid w:val="003B4854"/>
    <w:rsid w:val="003B48B0"/>
    <w:rsid w:val="003B491E"/>
    <w:rsid w:val="003B52A6"/>
    <w:rsid w:val="003B5352"/>
    <w:rsid w:val="003B53FB"/>
    <w:rsid w:val="003B5A78"/>
    <w:rsid w:val="003B6436"/>
    <w:rsid w:val="003B66C1"/>
    <w:rsid w:val="003B68ED"/>
    <w:rsid w:val="003B6E18"/>
    <w:rsid w:val="003B737B"/>
    <w:rsid w:val="003B73B1"/>
    <w:rsid w:val="003B791B"/>
    <w:rsid w:val="003B7ADE"/>
    <w:rsid w:val="003C0790"/>
    <w:rsid w:val="003C0FBE"/>
    <w:rsid w:val="003C1126"/>
    <w:rsid w:val="003C1327"/>
    <w:rsid w:val="003C17DB"/>
    <w:rsid w:val="003C1E3F"/>
    <w:rsid w:val="003C1FFA"/>
    <w:rsid w:val="003C251A"/>
    <w:rsid w:val="003C2640"/>
    <w:rsid w:val="003C27B2"/>
    <w:rsid w:val="003C2A7F"/>
    <w:rsid w:val="003C2CFA"/>
    <w:rsid w:val="003C3341"/>
    <w:rsid w:val="003C34AE"/>
    <w:rsid w:val="003C34D3"/>
    <w:rsid w:val="003C3914"/>
    <w:rsid w:val="003C3ACB"/>
    <w:rsid w:val="003C4E64"/>
    <w:rsid w:val="003C5189"/>
    <w:rsid w:val="003C5B22"/>
    <w:rsid w:val="003C629E"/>
    <w:rsid w:val="003C637B"/>
    <w:rsid w:val="003C6CE3"/>
    <w:rsid w:val="003C702B"/>
    <w:rsid w:val="003D0282"/>
    <w:rsid w:val="003D05AA"/>
    <w:rsid w:val="003D0C9F"/>
    <w:rsid w:val="003D0F38"/>
    <w:rsid w:val="003D1228"/>
    <w:rsid w:val="003D14CA"/>
    <w:rsid w:val="003D1934"/>
    <w:rsid w:val="003D1DD8"/>
    <w:rsid w:val="003D1FB5"/>
    <w:rsid w:val="003D20E7"/>
    <w:rsid w:val="003D23E9"/>
    <w:rsid w:val="003D295F"/>
    <w:rsid w:val="003D2EE3"/>
    <w:rsid w:val="003D2FD1"/>
    <w:rsid w:val="003D348A"/>
    <w:rsid w:val="003D388B"/>
    <w:rsid w:val="003D38FF"/>
    <w:rsid w:val="003D3C87"/>
    <w:rsid w:val="003D3F04"/>
    <w:rsid w:val="003D4569"/>
    <w:rsid w:val="003D4823"/>
    <w:rsid w:val="003D49EF"/>
    <w:rsid w:val="003D5461"/>
    <w:rsid w:val="003D565C"/>
    <w:rsid w:val="003D57FC"/>
    <w:rsid w:val="003D5B38"/>
    <w:rsid w:val="003D64BB"/>
    <w:rsid w:val="003D654B"/>
    <w:rsid w:val="003D6953"/>
    <w:rsid w:val="003D7272"/>
    <w:rsid w:val="003D7F8C"/>
    <w:rsid w:val="003E07AF"/>
    <w:rsid w:val="003E0B05"/>
    <w:rsid w:val="003E107C"/>
    <w:rsid w:val="003E1189"/>
    <w:rsid w:val="003E16A5"/>
    <w:rsid w:val="003E1805"/>
    <w:rsid w:val="003E1BDE"/>
    <w:rsid w:val="003E2839"/>
    <w:rsid w:val="003E2A4A"/>
    <w:rsid w:val="003E30CC"/>
    <w:rsid w:val="003E3FAB"/>
    <w:rsid w:val="003E43DC"/>
    <w:rsid w:val="003E4597"/>
    <w:rsid w:val="003E49C5"/>
    <w:rsid w:val="003E49E7"/>
    <w:rsid w:val="003E4D75"/>
    <w:rsid w:val="003E542A"/>
    <w:rsid w:val="003E5A02"/>
    <w:rsid w:val="003E5A81"/>
    <w:rsid w:val="003E5C98"/>
    <w:rsid w:val="003E5D2A"/>
    <w:rsid w:val="003E6049"/>
    <w:rsid w:val="003E60D9"/>
    <w:rsid w:val="003E6582"/>
    <w:rsid w:val="003E6D37"/>
    <w:rsid w:val="003E7A95"/>
    <w:rsid w:val="003F0063"/>
    <w:rsid w:val="003F0891"/>
    <w:rsid w:val="003F0C34"/>
    <w:rsid w:val="003F11D3"/>
    <w:rsid w:val="003F2415"/>
    <w:rsid w:val="003F2467"/>
    <w:rsid w:val="003F2D87"/>
    <w:rsid w:val="003F2DE3"/>
    <w:rsid w:val="003F2F52"/>
    <w:rsid w:val="003F32AF"/>
    <w:rsid w:val="003F3482"/>
    <w:rsid w:val="003F3B5D"/>
    <w:rsid w:val="003F4660"/>
    <w:rsid w:val="003F5813"/>
    <w:rsid w:val="003F5F3A"/>
    <w:rsid w:val="003F719C"/>
    <w:rsid w:val="003F720E"/>
    <w:rsid w:val="003F78B3"/>
    <w:rsid w:val="003F7930"/>
    <w:rsid w:val="003F7D83"/>
    <w:rsid w:val="003F7E18"/>
    <w:rsid w:val="003F7E73"/>
    <w:rsid w:val="00400115"/>
    <w:rsid w:val="00400709"/>
    <w:rsid w:val="004008ED"/>
    <w:rsid w:val="00400945"/>
    <w:rsid w:val="00400AE7"/>
    <w:rsid w:val="00400BE7"/>
    <w:rsid w:val="00400F7D"/>
    <w:rsid w:val="0040189C"/>
    <w:rsid w:val="00401E62"/>
    <w:rsid w:val="00402145"/>
    <w:rsid w:val="004026EC"/>
    <w:rsid w:val="00402C20"/>
    <w:rsid w:val="00402E3E"/>
    <w:rsid w:val="00402F83"/>
    <w:rsid w:val="0040387B"/>
    <w:rsid w:val="00403D4B"/>
    <w:rsid w:val="00403ED8"/>
    <w:rsid w:val="00404118"/>
    <w:rsid w:val="004041F4"/>
    <w:rsid w:val="0040437B"/>
    <w:rsid w:val="004048CE"/>
    <w:rsid w:val="00404B28"/>
    <w:rsid w:val="00404B73"/>
    <w:rsid w:val="00404C84"/>
    <w:rsid w:val="00404EEE"/>
    <w:rsid w:val="0040563A"/>
    <w:rsid w:val="004057A4"/>
    <w:rsid w:val="00405805"/>
    <w:rsid w:val="0040586B"/>
    <w:rsid w:val="004058BC"/>
    <w:rsid w:val="00405DEB"/>
    <w:rsid w:val="00406419"/>
    <w:rsid w:val="00406883"/>
    <w:rsid w:val="0040761E"/>
    <w:rsid w:val="0041013A"/>
    <w:rsid w:val="00410564"/>
    <w:rsid w:val="00410D88"/>
    <w:rsid w:val="00411075"/>
    <w:rsid w:val="004114D5"/>
    <w:rsid w:val="004116AF"/>
    <w:rsid w:val="0041170B"/>
    <w:rsid w:val="0041179A"/>
    <w:rsid w:val="0041179F"/>
    <w:rsid w:val="00412254"/>
    <w:rsid w:val="004122B9"/>
    <w:rsid w:val="004122C4"/>
    <w:rsid w:val="00412662"/>
    <w:rsid w:val="0041279F"/>
    <w:rsid w:val="00412BDA"/>
    <w:rsid w:val="00412E46"/>
    <w:rsid w:val="004130FB"/>
    <w:rsid w:val="00413BA2"/>
    <w:rsid w:val="00413C64"/>
    <w:rsid w:val="00413FF3"/>
    <w:rsid w:val="004143D3"/>
    <w:rsid w:val="00414DD1"/>
    <w:rsid w:val="0041581A"/>
    <w:rsid w:val="0041588A"/>
    <w:rsid w:val="00415E8F"/>
    <w:rsid w:val="004162F4"/>
    <w:rsid w:val="004164CB"/>
    <w:rsid w:val="00416A0F"/>
    <w:rsid w:val="00416A95"/>
    <w:rsid w:val="00416C18"/>
    <w:rsid w:val="00417806"/>
    <w:rsid w:val="004203FB"/>
    <w:rsid w:val="00420999"/>
    <w:rsid w:val="00420EE6"/>
    <w:rsid w:val="0042164A"/>
    <w:rsid w:val="00421ABA"/>
    <w:rsid w:val="00421B3A"/>
    <w:rsid w:val="00421B54"/>
    <w:rsid w:val="0042264A"/>
    <w:rsid w:val="00422AC0"/>
    <w:rsid w:val="00422CBD"/>
    <w:rsid w:val="00423111"/>
    <w:rsid w:val="0042391B"/>
    <w:rsid w:val="004239F6"/>
    <w:rsid w:val="00423B5E"/>
    <w:rsid w:val="00424347"/>
    <w:rsid w:val="004243FA"/>
    <w:rsid w:val="00424617"/>
    <w:rsid w:val="00424F13"/>
    <w:rsid w:val="00425712"/>
    <w:rsid w:val="004260DB"/>
    <w:rsid w:val="00426261"/>
    <w:rsid w:val="004262FC"/>
    <w:rsid w:val="00426894"/>
    <w:rsid w:val="00427098"/>
    <w:rsid w:val="004273B5"/>
    <w:rsid w:val="00427521"/>
    <w:rsid w:val="00427663"/>
    <w:rsid w:val="00427687"/>
    <w:rsid w:val="004278A9"/>
    <w:rsid w:val="00427E4B"/>
    <w:rsid w:val="004301FB"/>
    <w:rsid w:val="0043032A"/>
    <w:rsid w:val="0043099C"/>
    <w:rsid w:val="00431B20"/>
    <w:rsid w:val="00431CE7"/>
    <w:rsid w:val="00431DE0"/>
    <w:rsid w:val="00431E2E"/>
    <w:rsid w:val="004320EF"/>
    <w:rsid w:val="00432431"/>
    <w:rsid w:val="00432DEE"/>
    <w:rsid w:val="004336FD"/>
    <w:rsid w:val="0043383C"/>
    <w:rsid w:val="00434252"/>
    <w:rsid w:val="00434285"/>
    <w:rsid w:val="004347A1"/>
    <w:rsid w:val="00434C8F"/>
    <w:rsid w:val="00434EEF"/>
    <w:rsid w:val="00435109"/>
    <w:rsid w:val="00435298"/>
    <w:rsid w:val="0043642E"/>
    <w:rsid w:val="00437154"/>
    <w:rsid w:val="004371B7"/>
    <w:rsid w:val="00437605"/>
    <w:rsid w:val="00437AC9"/>
    <w:rsid w:val="00437DB6"/>
    <w:rsid w:val="0044096B"/>
    <w:rsid w:val="00440A11"/>
    <w:rsid w:val="00440C8B"/>
    <w:rsid w:val="00441061"/>
    <w:rsid w:val="004413FA"/>
    <w:rsid w:val="00441998"/>
    <w:rsid w:val="00441FF4"/>
    <w:rsid w:val="004421D4"/>
    <w:rsid w:val="00442668"/>
    <w:rsid w:val="00442C50"/>
    <w:rsid w:val="00442C84"/>
    <w:rsid w:val="00442E73"/>
    <w:rsid w:val="00442F39"/>
    <w:rsid w:val="00443100"/>
    <w:rsid w:val="0044332F"/>
    <w:rsid w:val="00443352"/>
    <w:rsid w:val="00443686"/>
    <w:rsid w:val="0044399D"/>
    <w:rsid w:val="00443A62"/>
    <w:rsid w:val="0044439D"/>
    <w:rsid w:val="00444A74"/>
    <w:rsid w:val="00444B72"/>
    <w:rsid w:val="0044520B"/>
    <w:rsid w:val="004453FF"/>
    <w:rsid w:val="0044588C"/>
    <w:rsid w:val="00446281"/>
    <w:rsid w:val="004466A9"/>
    <w:rsid w:val="004467DD"/>
    <w:rsid w:val="00446860"/>
    <w:rsid w:val="004478BF"/>
    <w:rsid w:val="00447AB6"/>
    <w:rsid w:val="00447CFD"/>
    <w:rsid w:val="00447EBB"/>
    <w:rsid w:val="004514CE"/>
    <w:rsid w:val="0045161E"/>
    <w:rsid w:val="00451A44"/>
    <w:rsid w:val="00451F2C"/>
    <w:rsid w:val="00452096"/>
    <w:rsid w:val="00452239"/>
    <w:rsid w:val="00453708"/>
    <w:rsid w:val="00453975"/>
    <w:rsid w:val="00453DBE"/>
    <w:rsid w:val="00453FF2"/>
    <w:rsid w:val="00454012"/>
    <w:rsid w:val="00454443"/>
    <w:rsid w:val="00454997"/>
    <w:rsid w:val="00454D07"/>
    <w:rsid w:val="00454E44"/>
    <w:rsid w:val="00454F87"/>
    <w:rsid w:val="0045556F"/>
    <w:rsid w:val="00455D53"/>
    <w:rsid w:val="004562F6"/>
    <w:rsid w:val="0045646B"/>
    <w:rsid w:val="0045649E"/>
    <w:rsid w:val="004564BD"/>
    <w:rsid w:val="0045660C"/>
    <w:rsid w:val="00456F44"/>
    <w:rsid w:val="00457224"/>
    <w:rsid w:val="0045729D"/>
    <w:rsid w:val="00457D9E"/>
    <w:rsid w:val="004600CB"/>
    <w:rsid w:val="00460473"/>
    <w:rsid w:val="004607A1"/>
    <w:rsid w:val="00460894"/>
    <w:rsid w:val="004609B0"/>
    <w:rsid w:val="00461092"/>
    <w:rsid w:val="004616E4"/>
    <w:rsid w:val="00461705"/>
    <w:rsid w:val="0046181D"/>
    <w:rsid w:val="00461C71"/>
    <w:rsid w:val="00461FE2"/>
    <w:rsid w:val="00462136"/>
    <w:rsid w:val="00462B9B"/>
    <w:rsid w:val="004630FE"/>
    <w:rsid w:val="004639A2"/>
    <w:rsid w:val="00463C27"/>
    <w:rsid w:val="00463E98"/>
    <w:rsid w:val="0046483E"/>
    <w:rsid w:val="0046558B"/>
    <w:rsid w:val="00465902"/>
    <w:rsid w:val="00466302"/>
    <w:rsid w:val="004663DC"/>
    <w:rsid w:val="004664D4"/>
    <w:rsid w:val="004664E7"/>
    <w:rsid w:val="00466F0E"/>
    <w:rsid w:val="00470149"/>
    <w:rsid w:val="00470B06"/>
    <w:rsid w:val="00470F98"/>
    <w:rsid w:val="0047135B"/>
    <w:rsid w:val="004716C4"/>
    <w:rsid w:val="0047171C"/>
    <w:rsid w:val="00471CCC"/>
    <w:rsid w:val="00472A8B"/>
    <w:rsid w:val="004733E3"/>
    <w:rsid w:val="00473810"/>
    <w:rsid w:val="00473BBF"/>
    <w:rsid w:val="00473BE3"/>
    <w:rsid w:val="0047458F"/>
    <w:rsid w:val="00474E65"/>
    <w:rsid w:val="00475079"/>
    <w:rsid w:val="004751C6"/>
    <w:rsid w:val="0047596E"/>
    <w:rsid w:val="00475EA0"/>
    <w:rsid w:val="00475F1C"/>
    <w:rsid w:val="0047629D"/>
    <w:rsid w:val="00477661"/>
    <w:rsid w:val="00477CFA"/>
    <w:rsid w:val="00477DBC"/>
    <w:rsid w:val="004810F4"/>
    <w:rsid w:val="00481940"/>
    <w:rsid w:val="00481FF5"/>
    <w:rsid w:val="00482337"/>
    <w:rsid w:val="004826C2"/>
    <w:rsid w:val="004827F1"/>
    <w:rsid w:val="00482E11"/>
    <w:rsid w:val="00483553"/>
    <w:rsid w:val="00483994"/>
    <w:rsid w:val="004839FF"/>
    <w:rsid w:val="00483A80"/>
    <w:rsid w:val="00483E80"/>
    <w:rsid w:val="004841C5"/>
    <w:rsid w:val="00484674"/>
    <w:rsid w:val="00485609"/>
    <w:rsid w:val="004857A8"/>
    <w:rsid w:val="00485EBE"/>
    <w:rsid w:val="00485F9A"/>
    <w:rsid w:val="00486E22"/>
    <w:rsid w:val="00486E97"/>
    <w:rsid w:val="0048766A"/>
    <w:rsid w:val="00487A42"/>
    <w:rsid w:val="00487FCF"/>
    <w:rsid w:val="004914FC"/>
    <w:rsid w:val="00491A2D"/>
    <w:rsid w:val="0049200D"/>
    <w:rsid w:val="00492283"/>
    <w:rsid w:val="004923DD"/>
    <w:rsid w:val="00492737"/>
    <w:rsid w:val="00492B8B"/>
    <w:rsid w:val="00492D91"/>
    <w:rsid w:val="00493299"/>
    <w:rsid w:val="00494426"/>
    <w:rsid w:val="004948D7"/>
    <w:rsid w:val="004958FD"/>
    <w:rsid w:val="00495F5B"/>
    <w:rsid w:val="00496577"/>
    <w:rsid w:val="00496670"/>
    <w:rsid w:val="00496986"/>
    <w:rsid w:val="004969FB"/>
    <w:rsid w:val="00496AD7"/>
    <w:rsid w:val="00496D41"/>
    <w:rsid w:val="00497A60"/>
    <w:rsid w:val="00497DEF"/>
    <w:rsid w:val="00497F0F"/>
    <w:rsid w:val="004A02E3"/>
    <w:rsid w:val="004A066F"/>
    <w:rsid w:val="004A0FB8"/>
    <w:rsid w:val="004A1034"/>
    <w:rsid w:val="004A1184"/>
    <w:rsid w:val="004A16C1"/>
    <w:rsid w:val="004A17F9"/>
    <w:rsid w:val="004A1B13"/>
    <w:rsid w:val="004A1C1A"/>
    <w:rsid w:val="004A1E6E"/>
    <w:rsid w:val="004A20DE"/>
    <w:rsid w:val="004A213C"/>
    <w:rsid w:val="004A21AA"/>
    <w:rsid w:val="004A2F5D"/>
    <w:rsid w:val="004A350F"/>
    <w:rsid w:val="004A3583"/>
    <w:rsid w:val="004A3AE6"/>
    <w:rsid w:val="004A3CD1"/>
    <w:rsid w:val="004A3CE5"/>
    <w:rsid w:val="004A4176"/>
    <w:rsid w:val="004A496C"/>
    <w:rsid w:val="004A4ADF"/>
    <w:rsid w:val="004A4E15"/>
    <w:rsid w:val="004A5034"/>
    <w:rsid w:val="004A5830"/>
    <w:rsid w:val="004A5FF1"/>
    <w:rsid w:val="004A619C"/>
    <w:rsid w:val="004A6422"/>
    <w:rsid w:val="004A647B"/>
    <w:rsid w:val="004A6491"/>
    <w:rsid w:val="004A64F8"/>
    <w:rsid w:val="004A68A6"/>
    <w:rsid w:val="004A6D79"/>
    <w:rsid w:val="004A731A"/>
    <w:rsid w:val="004A767E"/>
    <w:rsid w:val="004A7D96"/>
    <w:rsid w:val="004B107A"/>
    <w:rsid w:val="004B1AD2"/>
    <w:rsid w:val="004B1CCD"/>
    <w:rsid w:val="004B1D4A"/>
    <w:rsid w:val="004B1F4E"/>
    <w:rsid w:val="004B1F62"/>
    <w:rsid w:val="004B1FE5"/>
    <w:rsid w:val="004B2600"/>
    <w:rsid w:val="004B2A97"/>
    <w:rsid w:val="004B39E7"/>
    <w:rsid w:val="004B3E4C"/>
    <w:rsid w:val="004B3FEE"/>
    <w:rsid w:val="004B50F7"/>
    <w:rsid w:val="004B5180"/>
    <w:rsid w:val="004B5AF4"/>
    <w:rsid w:val="004B60A1"/>
    <w:rsid w:val="004B69BC"/>
    <w:rsid w:val="004B6CA6"/>
    <w:rsid w:val="004B70DA"/>
    <w:rsid w:val="004B760E"/>
    <w:rsid w:val="004B7726"/>
    <w:rsid w:val="004C098B"/>
    <w:rsid w:val="004C0FE9"/>
    <w:rsid w:val="004C11FB"/>
    <w:rsid w:val="004C156B"/>
    <w:rsid w:val="004C193E"/>
    <w:rsid w:val="004C1960"/>
    <w:rsid w:val="004C1E78"/>
    <w:rsid w:val="004C228F"/>
    <w:rsid w:val="004C26FF"/>
    <w:rsid w:val="004C2B86"/>
    <w:rsid w:val="004C2DAB"/>
    <w:rsid w:val="004C3846"/>
    <w:rsid w:val="004C3AFE"/>
    <w:rsid w:val="004C4A1B"/>
    <w:rsid w:val="004C520A"/>
    <w:rsid w:val="004C52ED"/>
    <w:rsid w:val="004C59B8"/>
    <w:rsid w:val="004C5F9E"/>
    <w:rsid w:val="004C639B"/>
    <w:rsid w:val="004C64E3"/>
    <w:rsid w:val="004C66F1"/>
    <w:rsid w:val="004C6B1C"/>
    <w:rsid w:val="004C6EEB"/>
    <w:rsid w:val="004C6FF3"/>
    <w:rsid w:val="004C73A8"/>
    <w:rsid w:val="004C77EC"/>
    <w:rsid w:val="004C7B69"/>
    <w:rsid w:val="004C7C0D"/>
    <w:rsid w:val="004C7E46"/>
    <w:rsid w:val="004C7FFA"/>
    <w:rsid w:val="004D020D"/>
    <w:rsid w:val="004D1490"/>
    <w:rsid w:val="004D1FDD"/>
    <w:rsid w:val="004D20B8"/>
    <w:rsid w:val="004D2B5C"/>
    <w:rsid w:val="004D2F62"/>
    <w:rsid w:val="004D3400"/>
    <w:rsid w:val="004D37F0"/>
    <w:rsid w:val="004D3DA3"/>
    <w:rsid w:val="004D43D1"/>
    <w:rsid w:val="004D4D70"/>
    <w:rsid w:val="004D4E00"/>
    <w:rsid w:val="004D4F1D"/>
    <w:rsid w:val="004D506C"/>
    <w:rsid w:val="004D6C2E"/>
    <w:rsid w:val="004D6D91"/>
    <w:rsid w:val="004D72A7"/>
    <w:rsid w:val="004D7718"/>
    <w:rsid w:val="004D7856"/>
    <w:rsid w:val="004D7B75"/>
    <w:rsid w:val="004D7B9E"/>
    <w:rsid w:val="004E00DD"/>
    <w:rsid w:val="004E0848"/>
    <w:rsid w:val="004E0937"/>
    <w:rsid w:val="004E0BC1"/>
    <w:rsid w:val="004E1172"/>
    <w:rsid w:val="004E171D"/>
    <w:rsid w:val="004E184A"/>
    <w:rsid w:val="004E1AC0"/>
    <w:rsid w:val="004E1B6A"/>
    <w:rsid w:val="004E2857"/>
    <w:rsid w:val="004E2C51"/>
    <w:rsid w:val="004E2E33"/>
    <w:rsid w:val="004E346A"/>
    <w:rsid w:val="004E36CE"/>
    <w:rsid w:val="004E36E2"/>
    <w:rsid w:val="004E39AE"/>
    <w:rsid w:val="004E3B7D"/>
    <w:rsid w:val="004E3C48"/>
    <w:rsid w:val="004E41DB"/>
    <w:rsid w:val="004E420A"/>
    <w:rsid w:val="004E42C1"/>
    <w:rsid w:val="004E440D"/>
    <w:rsid w:val="004E4CA1"/>
    <w:rsid w:val="004E50E6"/>
    <w:rsid w:val="004E5ABA"/>
    <w:rsid w:val="004E6308"/>
    <w:rsid w:val="004E687A"/>
    <w:rsid w:val="004E6E42"/>
    <w:rsid w:val="004E71FA"/>
    <w:rsid w:val="004E7584"/>
    <w:rsid w:val="004E7A8B"/>
    <w:rsid w:val="004E7DF5"/>
    <w:rsid w:val="004E7DF6"/>
    <w:rsid w:val="004F07D6"/>
    <w:rsid w:val="004F0B2F"/>
    <w:rsid w:val="004F0B3E"/>
    <w:rsid w:val="004F1352"/>
    <w:rsid w:val="004F13ED"/>
    <w:rsid w:val="004F1C34"/>
    <w:rsid w:val="004F1C56"/>
    <w:rsid w:val="004F26B8"/>
    <w:rsid w:val="004F2C1C"/>
    <w:rsid w:val="004F2D97"/>
    <w:rsid w:val="004F2E35"/>
    <w:rsid w:val="004F2E55"/>
    <w:rsid w:val="004F44DF"/>
    <w:rsid w:val="004F4C1F"/>
    <w:rsid w:val="004F5359"/>
    <w:rsid w:val="004F5B3B"/>
    <w:rsid w:val="004F5CE8"/>
    <w:rsid w:val="004F63E1"/>
    <w:rsid w:val="004F652D"/>
    <w:rsid w:val="004F6926"/>
    <w:rsid w:val="004F6A25"/>
    <w:rsid w:val="004F6A88"/>
    <w:rsid w:val="004F7570"/>
    <w:rsid w:val="004F7621"/>
    <w:rsid w:val="004F7932"/>
    <w:rsid w:val="004F7E5E"/>
    <w:rsid w:val="00500C69"/>
    <w:rsid w:val="00501474"/>
    <w:rsid w:val="0050148A"/>
    <w:rsid w:val="005015EB"/>
    <w:rsid w:val="00501C0A"/>
    <w:rsid w:val="005020E4"/>
    <w:rsid w:val="00502438"/>
    <w:rsid w:val="00502804"/>
    <w:rsid w:val="005029E7"/>
    <w:rsid w:val="00502AC6"/>
    <w:rsid w:val="0050314D"/>
    <w:rsid w:val="0050333F"/>
    <w:rsid w:val="005044AF"/>
    <w:rsid w:val="0050488E"/>
    <w:rsid w:val="00504960"/>
    <w:rsid w:val="00504A2E"/>
    <w:rsid w:val="00504ED1"/>
    <w:rsid w:val="0050526E"/>
    <w:rsid w:val="00505EE8"/>
    <w:rsid w:val="0050636C"/>
    <w:rsid w:val="00506EA1"/>
    <w:rsid w:val="005070B8"/>
    <w:rsid w:val="00507C90"/>
    <w:rsid w:val="005107DB"/>
    <w:rsid w:val="00510D45"/>
    <w:rsid w:val="0051101F"/>
    <w:rsid w:val="00511297"/>
    <w:rsid w:val="0051134A"/>
    <w:rsid w:val="00511571"/>
    <w:rsid w:val="00511ACF"/>
    <w:rsid w:val="0051209B"/>
    <w:rsid w:val="00512DD1"/>
    <w:rsid w:val="00513A42"/>
    <w:rsid w:val="00513E51"/>
    <w:rsid w:val="00514AB7"/>
    <w:rsid w:val="00514B6F"/>
    <w:rsid w:val="00514D3B"/>
    <w:rsid w:val="00515020"/>
    <w:rsid w:val="0051566C"/>
    <w:rsid w:val="0051570A"/>
    <w:rsid w:val="00516244"/>
    <w:rsid w:val="00516363"/>
    <w:rsid w:val="00516FB0"/>
    <w:rsid w:val="005170F9"/>
    <w:rsid w:val="00517166"/>
    <w:rsid w:val="005173F1"/>
    <w:rsid w:val="00517701"/>
    <w:rsid w:val="0051781B"/>
    <w:rsid w:val="00517961"/>
    <w:rsid w:val="00517A2E"/>
    <w:rsid w:val="00520B34"/>
    <w:rsid w:val="00520D31"/>
    <w:rsid w:val="00521316"/>
    <w:rsid w:val="005216B2"/>
    <w:rsid w:val="0052199F"/>
    <w:rsid w:val="00521CA4"/>
    <w:rsid w:val="00521F03"/>
    <w:rsid w:val="00522675"/>
    <w:rsid w:val="0052277B"/>
    <w:rsid w:val="0052284C"/>
    <w:rsid w:val="00522999"/>
    <w:rsid w:val="00522FDE"/>
    <w:rsid w:val="00523698"/>
    <w:rsid w:val="00524596"/>
    <w:rsid w:val="00525C10"/>
    <w:rsid w:val="00526A2C"/>
    <w:rsid w:val="00527539"/>
    <w:rsid w:val="0052769D"/>
    <w:rsid w:val="00527F1F"/>
    <w:rsid w:val="00530025"/>
    <w:rsid w:val="005303DE"/>
    <w:rsid w:val="00530812"/>
    <w:rsid w:val="00530912"/>
    <w:rsid w:val="005314E1"/>
    <w:rsid w:val="005316AD"/>
    <w:rsid w:val="005318A7"/>
    <w:rsid w:val="005318D9"/>
    <w:rsid w:val="00531D57"/>
    <w:rsid w:val="00531D6D"/>
    <w:rsid w:val="00532128"/>
    <w:rsid w:val="0053216B"/>
    <w:rsid w:val="00532386"/>
    <w:rsid w:val="00532408"/>
    <w:rsid w:val="00532FC9"/>
    <w:rsid w:val="005333FB"/>
    <w:rsid w:val="00533708"/>
    <w:rsid w:val="005337C6"/>
    <w:rsid w:val="00533C97"/>
    <w:rsid w:val="00533E03"/>
    <w:rsid w:val="00533E8C"/>
    <w:rsid w:val="00534044"/>
    <w:rsid w:val="0053415E"/>
    <w:rsid w:val="00534491"/>
    <w:rsid w:val="00534EC7"/>
    <w:rsid w:val="005355B6"/>
    <w:rsid w:val="00535614"/>
    <w:rsid w:val="005356EA"/>
    <w:rsid w:val="005357A0"/>
    <w:rsid w:val="005358B6"/>
    <w:rsid w:val="00535A5E"/>
    <w:rsid w:val="00535AAF"/>
    <w:rsid w:val="00535BDC"/>
    <w:rsid w:val="00535F12"/>
    <w:rsid w:val="00536033"/>
    <w:rsid w:val="005366F3"/>
    <w:rsid w:val="00536C7A"/>
    <w:rsid w:val="00536F71"/>
    <w:rsid w:val="00537584"/>
    <w:rsid w:val="0053781D"/>
    <w:rsid w:val="00537FF5"/>
    <w:rsid w:val="00540076"/>
    <w:rsid w:val="005400D6"/>
    <w:rsid w:val="00540457"/>
    <w:rsid w:val="0054072B"/>
    <w:rsid w:val="00540B32"/>
    <w:rsid w:val="00541AD9"/>
    <w:rsid w:val="00542B62"/>
    <w:rsid w:val="0054329B"/>
    <w:rsid w:val="0054336C"/>
    <w:rsid w:val="00543695"/>
    <w:rsid w:val="00543A97"/>
    <w:rsid w:val="00544C59"/>
    <w:rsid w:val="00544DB5"/>
    <w:rsid w:val="00545026"/>
    <w:rsid w:val="00545188"/>
    <w:rsid w:val="005454C7"/>
    <w:rsid w:val="005455BD"/>
    <w:rsid w:val="00545BF3"/>
    <w:rsid w:val="00545FE5"/>
    <w:rsid w:val="0054669D"/>
    <w:rsid w:val="005479B3"/>
    <w:rsid w:val="00550A1B"/>
    <w:rsid w:val="00550A55"/>
    <w:rsid w:val="005513B5"/>
    <w:rsid w:val="005515A6"/>
    <w:rsid w:val="0055168F"/>
    <w:rsid w:val="00551EFB"/>
    <w:rsid w:val="00551F8D"/>
    <w:rsid w:val="00552386"/>
    <w:rsid w:val="00552558"/>
    <w:rsid w:val="005529EC"/>
    <w:rsid w:val="00552FE2"/>
    <w:rsid w:val="0055319C"/>
    <w:rsid w:val="00553D09"/>
    <w:rsid w:val="0055400B"/>
    <w:rsid w:val="005543CD"/>
    <w:rsid w:val="00555032"/>
    <w:rsid w:val="00555792"/>
    <w:rsid w:val="0055608A"/>
    <w:rsid w:val="005560D8"/>
    <w:rsid w:val="00556417"/>
    <w:rsid w:val="00556CCB"/>
    <w:rsid w:val="005570AF"/>
    <w:rsid w:val="0055730C"/>
    <w:rsid w:val="00557EB7"/>
    <w:rsid w:val="00560228"/>
    <w:rsid w:val="00560370"/>
    <w:rsid w:val="0056064D"/>
    <w:rsid w:val="00560881"/>
    <w:rsid w:val="0056088B"/>
    <w:rsid w:val="00560D72"/>
    <w:rsid w:val="00560DFA"/>
    <w:rsid w:val="00560EA7"/>
    <w:rsid w:val="00560F03"/>
    <w:rsid w:val="005610DB"/>
    <w:rsid w:val="0056127A"/>
    <w:rsid w:val="00561428"/>
    <w:rsid w:val="005617DE"/>
    <w:rsid w:val="00561896"/>
    <w:rsid w:val="00561969"/>
    <w:rsid w:val="005623E1"/>
    <w:rsid w:val="005631A9"/>
    <w:rsid w:val="00564716"/>
    <w:rsid w:val="00565520"/>
    <w:rsid w:val="00565696"/>
    <w:rsid w:val="00565C30"/>
    <w:rsid w:val="00566DB7"/>
    <w:rsid w:val="00567720"/>
    <w:rsid w:val="00567822"/>
    <w:rsid w:val="00567A4E"/>
    <w:rsid w:val="00567AEC"/>
    <w:rsid w:val="00567D4D"/>
    <w:rsid w:val="00567F79"/>
    <w:rsid w:val="00570179"/>
    <w:rsid w:val="00570871"/>
    <w:rsid w:val="005708E3"/>
    <w:rsid w:val="005709B1"/>
    <w:rsid w:val="00570A27"/>
    <w:rsid w:val="0057126F"/>
    <w:rsid w:val="00571533"/>
    <w:rsid w:val="0057159F"/>
    <w:rsid w:val="00571619"/>
    <w:rsid w:val="00571D7B"/>
    <w:rsid w:val="00572B44"/>
    <w:rsid w:val="005730F1"/>
    <w:rsid w:val="00573233"/>
    <w:rsid w:val="0057324F"/>
    <w:rsid w:val="005738DF"/>
    <w:rsid w:val="00573A44"/>
    <w:rsid w:val="0057407A"/>
    <w:rsid w:val="00574A0C"/>
    <w:rsid w:val="00574A84"/>
    <w:rsid w:val="00574CFA"/>
    <w:rsid w:val="005750F8"/>
    <w:rsid w:val="00575198"/>
    <w:rsid w:val="005753F4"/>
    <w:rsid w:val="005754B4"/>
    <w:rsid w:val="005756BD"/>
    <w:rsid w:val="00575A00"/>
    <w:rsid w:val="00575F41"/>
    <w:rsid w:val="0057666A"/>
    <w:rsid w:val="00576722"/>
    <w:rsid w:val="00576AC5"/>
    <w:rsid w:val="00576E7C"/>
    <w:rsid w:val="005774BC"/>
    <w:rsid w:val="00577671"/>
    <w:rsid w:val="00577806"/>
    <w:rsid w:val="00577D3A"/>
    <w:rsid w:val="005800A8"/>
    <w:rsid w:val="00580BD5"/>
    <w:rsid w:val="005811DD"/>
    <w:rsid w:val="005812EF"/>
    <w:rsid w:val="00581513"/>
    <w:rsid w:val="00581945"/>
    <w:rsid w:val="0058204F"/>
    <w:rsid w:val="00582F46"/>
    <w:rsid w:val="0058307F"/>
    <w:rsid w:val="005832AA"/>
    <w:rsid w:val="00583A77"/>
    <w:rsid w:val="0058441F"/>
    <w:rsid w:val="00585085"/>
    <w:rsid w:val="00585182"/>
    <w:rsid w:val="005851F2"/>
    <w:rsid w:val="00585492"/>
    <w:rsid w:val="00585EDB"/>
    <w:rsid w:val="005869DE"/>
    <w:rsid w:val="00586FC7"/>
    <w:rsid w:val="005870C7"/>
    <w:rsid w:val="00587EAE"/>
    <w:rsid w:val="00587ECA"/>
    <w:rsid w:val="00587F14"/>
    <w:rsid w:val="00587FC5"/>
    <w:rsid w:val="005900E4"/>
    <w:rsid w:val="005902A0"/>
    <w:rsid w:val="0059052A"/>
    <w:rsid w:val="00590ED2"/>
    <w:rsid w:val="00591784"/>
    <w:rsid w:val="0059178D"/>
    <w:rsid w:val="005917A2"/>
    <w:rsid w:val="005919B6"/>
    <w:rsid w:val="0059251E"/>
    <w:rsid w:val="00592D82"/>
    <w:rsid w:val="0059305A"/>
    <w:rsid w:val="00593219"/>
    <w:rsid w:val="0059372C"/>
    <w:rsid w:val="00593804"/>
    <w:rsid w:val="00593FF0"/>
    <w:rsid w:val="005942C1"/>
    <w:rsid w:val="005946FA"/>
    <w:rsid w:val="00595EAD"/>
    <w:rsid w:val="0059604F"/>
    <w:rsid w:val="00596A26"/>
    <w:rsid w:val="00597242"/>
    <w:rsid w:val="005972CA"/>
    <w:rsid w:val="005974AE"/>
    <w:rsid w:val="0059753B"/>
    <w:rsid w:val="00597BBA"/>
    <w:rsid w:val="00597DE6"/>
    <w:rsid w:val="005A0837"/>
    <w:rsid w:val="005A0DD3"/>
    <w:rsid w:val="005A12CF"/>
    <w:rsid w:val="005A1921"/>
    <w:rsid w:val="005A253B"/>
    <w:rsid w:val="005A2A63"/>
    <w:rsid w:val="005A2A73"/>
    <w:rsid w:val="005A2CBF"/>
    <w:rsid w:val="005A30BC"/>
    <w:rsid w:val="005A4156"/>
    <w:rsid w:val="005A4841"/>
    <w:rsid w:val="005A48A4"/>
    <w:rsid w:val="005A5088"/>
    <w:rsid w:val="005A52AC"/>
    <w:rsid w:val="005A5C4F"/>
    <w:rsid w:val="005A5F8A"/>
    <w:rsid w:val="005A6EC1"/>
    <w:rsid w:val="005A71AF"/>
    <w:rsid w:val="005A721C"/>
    <w:rsid w:val="005A725C"/>
    <w:rsid w:val="005B04C7"/>
    <w:rsid w:val="005B101F"/>
    <w:rsid w:val="005B106D"/>
    <w:rsid w:val="005B11B8"/>
    <w:rsid w:val="005B139A"/>
    <w:rsid w:val="005B1452"/>
    <w:rsid w:val="005B1617"/>
    <w:rsid w:val="005B18C2"/>
    <w:rsid w:val="005B22B0"/>
    <w:rsid w:val="005B2445"/>
    <w:rsid w:val="005B2787"/>
    <w:rsid w:val="005B2AFE"/>
    <w:rsid w:val="005B3614"/>
    <w:rsid w:val="005B3914"/>
    <w:rsid w:val="005B39C6"/>
    <w:rsid w:val="005B3F06"/>
    <w:rsid w:val="005B3F94"/>
    <w:rsid w:val="005B3FC0"/>
    <w:rsid w:val="005B4FAE"/>
    <w:rsid w:val="005B5057"/>
    <w:rsid w:val="005B5508"/>
    <w:rsid w:val="005B55C1"/>
    <w:rsid w:val="005B6169"/>
    <w:rsid w:val="005B65B5"/>
    <w:rsid w:val="005B6721"/>
    <w:rsid w:val="005B6E7F"/>
    <w:rsid w:val="005B6F87"/>
    <w:rsid w:val="005B70C7"/>
    <w:rsid w:val="005B75A8"/>
    <w:rsid w:val="005C04D4"/>
    <w:rsid w:val="005C0E72"/>
    <w:rsid w:val="005C0EA7"/>
    <w:rsid w:val="005C16EB"/>
    <w:rsid w:val="005C19D8"/>
    <w:rsid w:val="005C1B10"/>
    <w:rsid w:val="005C1C99"/>
    <w:rsid w:val="005C20DF"/>
    <w:rsid w:val="005C2445"/>
    <w:rsid w:val="005C27AC"/>
    <w:rsid w:val="005C28F9"/>
    <w:rsid w:val="005C2912"/>
    <w:rsid w:val="005C35F2"/>
    <w:rsid w:val="005C36C6"/>
    <w:rsid w:val="005C3C51"/>
    <w:rsid w:val="005C3F2E"/>
    <w:rsid w:val="005C4154"/>
    <w:rsid w:val="005C4D8D"/>
    <w:rsid w:val="005C5214"/>
    <w:rsid w:val="005C5272"/>
    <w:rsid w:val="005C52AC"/>
    <w:rsid w:val="005C56E6"/>
    <w:rsid w:val="005C597C"/>
    <w:rsid w:val="005C5A25"/>
    <w:rsid w:val="005C5E6D"/>
    <w:rsid w:val="005C6664"/>
    <w:rsid w:val="005C6D1C"/>
    <w:rsid w:val="005C7660"/>
    <w:rsid w:val="005D0158"/>
    <w:rsid w:val="005D02D4"/>
    <w:rsid w:val="005D034A"/>
    <w:rsid w:val="005D07C2"/>
    <w:rsid w:val="005D0B06"/>
    <w:rsid w:val="005D0D3C"/>
    <w:rsid w:val="005D0D95"/>
    <w:rsid w:val="005D144C"/>
    <w:rsid w:val="005D1C2C"/>
    <w:rsid w:val="005D1D89"/>
    <w:rsid w:val="005D1E3C"/>
    <w:rsid w:val="005D2456"/>
    <w:rsid w:val="005D2566"/>
    <w:rsid w:val="005D2AA0"/>
    <w:rsid w:val="005D2B29"/>
    <w:rsid w:val="005D2B76"/>
    <w:rsid w:val="005D2D59"/>
    <w:rsid w:val="005D2FD4"/>
    <w:rsid w:val="005D3CD0"/>
    <w:rsid w:val="005D3E40"/>
    <w:rsid w:val="005D3F15"/>
    <w:rsid w:val="005D430E"/>
    <w:rsid w:val="005D4A7E"/>
    <w:rsid w:val="005D4F72"/>
    <w:rsid w:val="005D513B"/>
    <w:rsid w:val="005D521E"/>
    <w:rsid w:val="005D7490"/>
    <w:rsid w:val="005D7CB1"/>
    <w:rsid w:val="005E0228"/>
    <w:rsid w:val="005E030E"/>
    <w:rsid w:val="005E09C9"/>
    <w:rsid w:val="005E0BBA"/>
    <w:rsid w:val="005E0C77"/>
    <w:rsid w:val="005E0FB1"/>
    <w:rsid w:val="005E143F"/>
    <w:rsid w:val="005E14AD"/>
    <w:rsid w:val="005E14EB"/>
    <w:rsid w:val="005E1A53"/>
    <w:rsid w:val="005E1A7B"/>
    <w:rsid w:val="005E2C10"/>
    <w:rsid w:val="005E2C9C"/>
    <w:rsid w:val="005E2F2F"/>
    <w:rsid w:val="005E369B"/>
    <w:rsid w:val="005E39E3"/>
    <w:rsid w:val="005E3D09"/>
    <w:rsid w:val="005E4828"/>
    <w:rsid w:val="005E5483"/>
    <w:rsid w:val="005E59E1"/>
    <w:rsid w:val="005E5D38"/>
    <w:rsid w:val="005E6107"/>
    <w:rsid w:val="005E6C6F"/>
    <w:rsid w:val="005E6D62"/>
    <w:rsid w:val="005E788F"/>
    <w:rsid w:val="005E7B42"/>
    <w:rsid w:val="005F04D7"/>
    <w:rsid w:val="005F1050"/>
    <w:rsid w:val="005F1611"/>
    <w:rsid w:val="005F1E5B"/>
    <w:rsid w:val="005F2D00"/>
    <w:rsid w:val="005F36D8"/>
    <w:rsid w:val="005F3A77"/>
    <w:rsid w:val="005F3CC2"/>
    <w:rsid w:val="005F488C"/>
    <w:rsid w:val="005F4FC7"/>
    <w:rsid w:val="005F506B"/>
    <w:rsid w:val="005F5359"/>
    <w:rsid w:val="005F5529"/>
    <w:rsid w:val="005F5CB7"/>
    <w:rsid w:val="005F688A"/>
    <w:rsid w:val="005F6E43"/>
    <w:rsid w:val="005F6F98"/>
    <w:rsid w:val="005F6FA6"/>
    <w:rsid w:val="005F7125"/>
    <w:rsid w:val="005F75E1"/>
    <w:rsid w:val="005F76DF"/>
    <w:rsid w:val="005F78AF"/>
    <w:rsid w:val="005F7AF6"/>
    <w:rsid w:val="006000DA"/>
    <w:rsid w:val="00600286"/>
    <w:rsid w:val="006003C7"/>
    <w:rsid w:val="00600454"/>
    <w:rsid w:val="006013D1"/>
    <w:rsid w:val="006018AC"/>
    <w:rsid w:val="00601A23"/>
    <w:rsid w:val="00601AB3"/>
    <w:rsid w:val="00602413"/>
    <w:rsid w:val="00602D2B"/>
    <w:rsid w:val="00603353"/>
    <w:rsid w:val="00603563"/>
    <w:rsid w:val="00603C7A"/>
    <w:rsid w:val="00603E51"/>
    <w:rsid w:val="00603F92"/>
    <w:rsid w:val="00604703"/>
    <w:rsid w:val="0060478D"/>
    <w:rsid w:val="00604B6D"/>
    <w:rsid w:val="00604D21"/>
    <w:rsid w:val="006051E0"/>
    <w:rsid w:val="006052C6"/>
    <w:rsid w:val="0060539A"/>
    <w:rsid w:val="006055A7"/>
    <w:rsid w:val="006057DA"/>
    <w:rsid w:val="00606122"/>
    <w:rsid w:val="006079D6"/>
    <w:rsid w:val="00607B6D"/>
    <w:rsid w:val="00610406"/>
    <w:rsid w:val="0061094B"/>
    <w:rsid w:val="00611874"/>
    <w:rsid w:val="00611AB1"/>
    <w:rsid w:val="00611E04"/>
    <w:rsid w:val="0061255E"/>
    <w:rsid w:val="0061267D"/>
    <w:rsid w:val="006126D8"/>
    <w:rsid w:val="006131E1"/>
    <w:rsid w:val="0061358F"/>
    <w:rsid w:val="00613A44"/>
    <w:rsid w:val="00613C63"/>
    <w:rsid w:val="00614399"/>
    <w:rsid w:val="00614DDF"/>
    <w:rsid w:val="00615197"/>
    <w:rsid w:val="006155A4"/>
    <w:rsid w:val="00615642"/>
    <w:rsid w:val="006158D1"/>
    <w:rsid w:val="00615A54"/>
    <w:rsid w:val="00616302"/>
    <w:rsid w:val="006163B2"/>
    <w:rsid w:val="00616B64"/>
    <w:rsid w:val="00616C2A"/>
    <w:rsid w:val="006174A4"/>
    <w:rsid w:val="0062069D"/>
    <w:rsid w:val="00620A88"/>
    <w:rsid w:val="00620B6D"/>
    <w:rsid w:val="00620DA0"/>
    <w:rsid w:val="00620DAB"/>
    <w:rsid w:val="00620E2C"/>
    <w:rsid w:val="006211C6"/>
    <w:rsid w:val="0062133D"/>
    <w:rsid w:val="006216D3"/>
    <w:rsid w:val="0062173F"/>
    <w:rsid w:val="006221CE"/>
    <w:rsid w:val="0062237F"/>
    <w:rsid w:val="00623381"/>
    <w:rsid w:val="0062346A"/>
    <w:rsid w:val="006234C1"/>
    <w:rsid w:val="006237D2"/>
    <w:rsid w:val="006237DA"/>
    <w:rsid w:val="00623A14"/>
    <w:rsid w:val="00623AC5"/>
    <w:rsid w:val="00624B0D"/>
    <w:rsid w:val="00624C3A"/>
    <w:rsid w:val="00624E69"/>
    <w:rsid w:val="00625343"/>
    <w:rsid w:val="006255FE"/>
    <w:rsid w:val="0062583E"/>
    <w:rsid w:val="00625902"/>
    <w:rsid w:val="00626F9E"/>
    <w:rsid w:val="0062709D"/>
    <w:rsid w:val="00627880"/>
    <w:rsid w:val="0063003E"/>
    <w:rsid w:val="006300DC"/>
    <w:rsid w:val="00630178"/>
    <w:rsid w:val="0063031E"/>
    <w:rsid w:val="006305AC"/>
    <w:rsid w:val="00631073"/>
    <w:rsid w:val="006319AE"/>
    <w:rsid w:val="006325EC"/>
    <w:rsid w:val="00632920"/>
    <w:rsid w:val="006329AD"/>
    <w:rsid w:val="00632AE1"/>
    <w:rsid w:val="00632BC7"/>
    <w:rsid w:val="006336D1"/>
    <w:rsid w:val="00633A4D"/>
    <w:rsid w:val="00633C26"/>
    <w:rsid w:val="00634350"/>
    <w:rsid w:val="006344BC"/>
    <w:rsid w:val="006346CB"/>
    <w:rsid w:val="00634818"/>
    <w:rsid w:val="00634E49"/>
    <w:rsid w:val="00634FB8"/>
    <w:rsid w:val="00634FE7"/>
    <w:rsid w:val="006359AB"/>
    <w:rsid w:val="00635ADD"/>
    <w:rsid w:val="006362D7"/>
    <w:rsid w:val="006364A2"/>
    <w:rsid w:val="00636714"/>
    <w:rsid w:val="0063689C"/>
    <w:rsid w:val="006372A7"/>
    <w:rsid w:val="006375D3"/>
    <w:rsid w:val="0063779E"/>
    <w:rsid w:val="00640176"/>
    <w:rsid w:val="00640897"/>
    <w:rsid w:val="00640FAB"/>
    <w:rsid w:val="00641092"/>
    <w:rsid w:val="00642028"/>
    <w:rsid w:val="00642C44"/>
    <w:rsid w:val="00642CD4"/>
    <w:rsid w:val="00642CFA"/>
    <w:rsid w:val="00642D6C"/>
    <w:rsid w:val="00643309"/>
    <w:rsid w:val="00643B31"/>
    <w:rsid w:val="00643B5D"/>
    <w:rsid w:val="00643C5F"/>
    <w:rsid w:val="006443E8"/>
    <w:rsid w:val="006443F5"/>
    <w:rsid w:val="0064455B"/>
    <w:rsid w:val="006447CD"/>
    <w:rsid w:val="0064601F"/>
    <w:rsid w:val="0064611E"/>
    <w:rsid w:val="00646AC6"/>
    <w:rsid w:val="00646B6D"/>
    <w:rsid w:val="00647A4F"/>
    <w:rsid w:val="00647A5B"/>
    <w:rsid w:val="00647CB1"/>
    <w:rsid w:val="00650090"/>
    <w:rsid w:val="00650A34"/>
    <w:rsid w:val="00650A88"/>
    <w:rsid w:val="00650DAF"/>
    <w:rsid w:val="00651329"/>
    <w:rsid w:val="00651883"/>
    <w:rsid w:val="00651EB5"/>
    <w:rsid w:val="00652120"/>
    <w:rsid w:val="00652AEC"/>
    <w:rsid w:val="00652F45"/>
    <w:rsid w:val="0065302E"/>
    <w:rsid w:val="00653A68"/>
    <w:rsid w:val="00653C42"/>
    <w:rsid w:val="00653C51"/>
    <w:rsid w:val="00653C70"/>
    <w:rsid w:val="00654005"/>
    <w:rsid w:val="00654618"/>
    <w:rsid w:val="0065482F"/>
    <w:rsid w:val="006548AA"/>
    <w:rsid w:val="00654B6A"/>
    <w:rsid w:val="006551D5"/>
    <w:rsid w:val="00655832"/>
    <w:rsid w:val="006559EE"/>
    <w:rsid w:val="00655A06"/>
    <w:rsid w:val="0065629F"/>
    <w:rsid w:val="00656758"/>
    <w:rsid w:val="006567E5"/>
    <w:rsid w:val="00656866"/>
    <w:rsid w:val="006571CA"/>
    <w:rsid w:val="0065792A"/>
    <w:rsid w:val="0065794A"/>
    <w:rsid w:val="00657BFB"/>
    <w:rsid w:val="00657C12"/>
    <w:rsid w:val="00657DA2"/>
    <w:rsid w:val="006600CE"/>
    <w:rsid w:val="006601BF"/>
    <w:rsid w:val="006601D4"/>
    <w:rsid w:val="00660360"/>
    <w:rsid w:val="00660B11"/>
    <w:rsid w:val="00660C94"/>
    <w:rsid w:val="0066100F"/>
    <w:rsid w:val="006610DB"/>
    <w:rsid w:val="00661A1C"/>
    <w:rsid w:val="006624F3"/>
    <w:rsid w:val="00662627"/>
    <w:rsid w:val="00662AE2"/>
    <w:rsid w:val="006636D3"/>
    <w:rsid w:val="0066412E"/>
    <w:rsid w:val="006649F5"/>
    <w:rsid w:val="00665266"/>
    <w:rsid w:val="006659C1"/>
    <w:rsid w:val="00665EF7"/>
    <w:rsid w:val="00666553"/>
    <w:rsid w:val="00666D86"/>
    <w:rsid w:val="00666EF5"/>
    <w:rsid w:val="0066718A"/>
    <w:rsid w:val="00667697"/>
    <w:rsid w:val="00667964"/>
    <w:rsid w:val="00667C06"/>
    <w:rsid w:val="00670001"/>
    <w:rsid w:val="00670411"/>
    <w:rsid w:val="00670A73"/>
    <w:rsid w:val="00670C15"/>
    <w:rsid w:val="0067119A"/>
    <w:rsid w:val="0067143F"/>
    <w:rsid w:val="006717B3"/>
    <w:rsid w:val="00671B84"/>
    <w:rsid w:val="0067205F"/>
    <w:rsid w:val="00672466"/>
    <w:rsid w:val="00672587"/>
    <w:rsid w:val="00672FAB"/>
    <w:rsid w:val="006740C6"/>
    <w:rsid w:val="0067415C"/>
    <w:rsid w:val="00674A68"/>
    <w:rsid w:val="00674E91"/>
    <w:rsid w:val="00675360"/>
    <w:rsid w:val="00675441"/>
    <w:rsid w:val="006755F6"/>
    <w:rsid w:val="0067571B"/>
    <w:rsid w:val="0067589E"/>
    <w:rsid w:val="00675BCC"/>
    <w:rsid w:val="00675C86"/>
    <w:rsid w:val="00676796"/>
    <w:rsid w:val="00676F25"/>
    <w:rsid w:val="00677900"/>
    <w:rsid w:val="00677F0F"/>
    <w:rsid w:val="00680E66"/>
    <w:rsid w:val="00680E6D"/>
    <w:rsid w:val="00681705"/>
    <w:rsid w:val="00681776"/>
    <w:rsid w:val="006817F2"/>
    <w:rsid w:val="00681EAB"/>
    <w:rsid w:val="00682785"/>
    <w:rsid w:val="006827CE"/>
    <w:rsid w:val="0068333A"/>
    <w:rsid w:val="0068341D"/>
    <w:rsid w:val="00683AEA"/>
    <w:rsid w:val="00683B9B"/>
    <w:rsid w:val="0068488A"/>
    <w:rsid w:val="0068506C"/>
    <w:rsid w:val="0068533B"/>
    <w:rsid w:val="00685846"/>
    <w:rsid w:val="006858BC"/>
    <w:rsid w:val="0068603B"/>
    <w:rsid w:val="00686FD6"/>
    <w:rsid w:val="00687220"/>
    <w:rsid w:val="00687227"/>
    <w:rsid w:val="00687294"/>
    <w:rsid w:val="00687DCB"/>
    <w:rsid w:val="00690347"/>
    <w:rsid w:val="0069063E"/>
    <w:rsid w:val="00690C95"/>
    <w:rsid w:val="006912F0"/>
    <w:rsid w:val="00691FE1"/>
    <w:rsid w:val="0069241B"/>
    <w:rsid w:val="006927B1"/>
    <w:rsid w:val="00693211"/>
    <w:rsid w:val="006938C3"/>
    <w:rsid w:val="00693AFC"/>
    <w:rsid w:val="00694C15"/>
    <w:rsid w:val="00694D87"/>
    <w:rsid w:val="00695060"/>
    <w:rsid w:val="0069525F"/>
    <w:rsid w:val="0069576E"/>
    <w:rsid w:val="0069590A"/>
    <w:rsid w:val="00695F80"/>
    <w:rsid w:val="00696097"/>
    <w:rsid w:val="00696E37"/>
    <w:rsid w:val="00697857"/>
    <w:rsid w:val="00697B03"/>
    <w:rsid w:val="00697D50"/>
    <w:rsid w:val="00697E2D"/>
    <w:rsid w:val="006A0392"/>
    <w:rsid w:val="006A07AC"/>
    <w:rsid w:val="006A0B24"/>
    <w:rsid w:val="006A10AE"/>
    <w:rsid w:val="006A11F3"/>
    <w:rsid w:val="006A1CE1"/>
    <w:rsid w:val="006A1ED2"/>
    <w:rsid w:val="006A20A3"/>
    <w:rsid w:val="006A27C2"/>
    <w:rsid w:val="006A28CC"/>
    <w:rsid w:val="006A2B6D"/>
    <w:rsid w:val="006A30BB"/>
    <w:rsid w:val="006A353C"/>
    <w:rsid w:val="006A3E22"/>
    <w:rsid w:val="006A4ACC"/>
    <w:rsid w:val="006A4D52"/>
    <w:rsid w:val="006A5698"/>
    <w:rsid w:val="006A585C"/>
    <w:rsid w:val="006A5928"/>
    <w:rsid w:val="006A6538"/>
    <w:rsid w:val="006A6554"/>
    <w:rsid w:val="006A6AD7"/>
    <w:rsid w:val="006A700F"/>
    <w:rsid w:val="006A7526"/>
    <w:rsid w:val="006B00AA"/>
    <w:rsid w:val="006B0249"/>
    <w:rsid w:val="006B03B4"/>
    <w:rsid w:val="006B08BC"/>
    <w:rsid w:val="006B1A2D"/>
    <w:rsid w:val="006B1B17"/>
    <w:rsid w:val="006B1E02"/>
    <w:rsid w:val="006B1EEE"/>
    <w:rsid w:val="006B2331"/>
    <w:rsid w:val="006B2C1D"/>
    <w:rsid w:val="006B2CD6"/>
    <w:rsid w:val="006B2E61"/>
    <w:rsid w:val="006B2EAC"/>
    <w:rsid w:val="006B307D"/>
    <w:rsid w:val="006B3221"/>
    <w:rsid w:val="006B3285"/>
    <w:rsid w:val="006B3616"/>
    <w:rsid w:val="006B3FD5"/>
    <w:rsid w:val="006B4264"/>
    <w:rsid w:val="006B442C"/>
    <w:rsid w:val="006B4725"/>
    <w:rsid w:val="006B47FD"/>
    <w:rsid w:val="006B48F2"/>
    <w:rsid w:val="006B4CE3"/>
    <w:rsid w:val="006B5604"/>
    <w:rsid w:val="006B69F9"/>
    <w:rsid w:val="006B7F74"/>
    <w:rsid w:val="006B7FFB"/>
    <w:rsid w:val="006C0055"/>
    <w:rsid w:val="006C078C"/>
    <w:rsid w:val="006C0E77"/>
    <w:rsid w:val="006C1002"/>
    <w:rsid w:val="006C14BC"/>
    <w:rsid w:val="006C1BDB"/>
    <w:rsid w:val="006C2343"/>
    <w:rsid w:val="006C261A"/>
    <w:rsid w:val="006C26EC"/>
    <w:rsid w:val="006C2FA1"/>
    <w:rsid w:val="006C3450"/>
    <w:rsid w:val="006C3A14"/>
    <w:rsid w:val="006C3E40"/>
    <w:rsid w:val="006C46E9"/>
    <w:rsid w:val="006C4F06"/>
    <w:rsid w:val="006C52B8"/>
    <w:rsid w:val="006C564D"/>
    <w:rsid w:val="006C6342"/>
    <w:rsid w:val="006C66A4"/>
    <w:rsid w:val="006C691E"/>
    <w:rsid w:val="006C699F"/>
    <w:rsid w:val="006C6FE1"/>
    <w:rsid w:val="006C712A"/>
    <w:rsid w:val="006C78A4"/>
    <w:rsid w:val="006D0BBD"/>
    <w:rsid w:val="006D0F62"/>
    <w:rsid w:val="006D11DD"/>
    <w:rsid w:val="006D188F"/>
    <w:rsid w:val="006D1CCD"/>
    <w:rsid w:val="006D200D"/>
    <w:rsid w:val="006D24A9"/>
    <w:rsid w:val="006D2547"/>
    <w:rsid w:val="006D2550"/>
    <w:rsid w:val="006D2577"/>
    <w:rsid w:val="006D29C7"/>
    <w:rsid w:val="006D2B67"/>
    <w:rsid w:val="006D3396"/>
    <w:rsid w:val="006D35FD"/>
    <w:rsid w:val="006D36C4"/>
    <w:rsid w:val="006D3D04"/>
    <w:rsid w:val="006D41E7"/>
    <w:rsid w:val="006D446A"/>
    <w:rsid w:val="006D5537"/>
    <w:rsid w:val="006D6642"/>
    <w:rsid w:val="006D6667"/>
    <w:rsid w:val="006D69AF"/>
    <w:rsid w:val="006D6CD0"/>
    <w:rsid w:val="006E0095"/>
    <w:rsid w:val="006E02D6"/>
    <w:rsid w:val="006E051E"/>
    <w:rsid w:val="006E08CC"/>
    <w:rsid w:val="006E0C8C"/>
    <w:rsid w:val="006E1A42"/>
    <w:rsid w:val="006E1BF9"/>
    <w:rsid w:val="006E1F12"/>
    <w:rsid w:val="006E21E0"/>
    <w:rsid w:val="006E22D5"/>
    <w:rsid w:val="006E2375"/>
    <w:rsid w:val="006E248E"/>
    <w:rsid w:val="006E251C"/>
    <w:rsid w:val="006E302C"/>
    <w:rsid w:val="006E32EF"/>
    <w:rsid w:val="006E3338"/>
    <w:rsid w:val="006E3D0A"/>
    <w:rsid w:val="006E3D4A"/>
    <w:rsid w:val="006E4667"/>
    <w:rsid w:val="006E477E"/>
    <w:rsid w:val="006E49B1"/>
    <w:rsid w:val="006E4A54"/>
    <w:rsid w:val="006E4F1C"/>
    <w:rsid w:val="006E4FDB"/>
    <w:rsid w:val="006E523A"/>
    <w:rsid w:val="006E52FF"/>
    <w:rsid w:val="006E5975"/>
    <w:rsid w:val="006E5DB3"/>
    <w:rsid w:val="006E60C0"/>
    <w:rsid w:val="006E63D3"/>
    <w:rsid w:val="006E659D"/>
    <w:rsid w:val="006E678F"/>
    <w:rsid w:val="006E67CD"/>
    <w:rsid w:val="006E6BB0"/>
    <w:rsid w:val="006E7B7D"/>
    <w:rsid w:val="006E7E96"/>
    <w:rsid w:val="006E7FC7"/>
    <w:rsid w:val="006F0A15"/>
    <w:rsid w:val="006F10C8"/>
    <w:rsid w:val="006F16F6"/>
    <w:rsid w:val="006F2145"/>
    <w:rsid w:val="006F2C84"/>
    <w:rsid w:val="006F2FBB"/>
    <w:rsid w:val="006F31E0"/>
    <w:rsid w:val="006F3821"/>
    <w:rsid w:val="006F3B77"/>
    <w:rsid w:val="006F3C93"/>
    <w:rsid w:val="006F3DEF"/>
    <w:rsid w:val="006F440A"/>
    <w:rsid w:val="006F4761"/>
    <w:rsid w:val="006F525B"/>
    <w:rsid w:val="006F52DE"/>
    <w:rsid w:val="006F5648"/>
    <w:rsid w:val="006F594F"/>
    <w:rsid w:val="006F5B5B"/>
    <w:rsid w:val="006F6301"/>
    <w:rsid w:val="006F6A5E"/>
    <w:rsid w:val="006F6A9F"/>
    <w:rsid w:val="006F728E"/>
    <w:rsid w:val="006F771D"/>
    <w:rsid w:val="006F77F5"/>
    <w:rsid w:val="0070067D"/>
    <w:rsid w:val="007007DF"/>
    <w:rsid w:val="00700934"/>
    <w:rsid w:val="0070097B"/>
    <w:rsid w:val="00700B95"/>
    <w:rsid w:val="00700C93"/>
    <w:rsid w:val="0070179C"/>
    <w:rsid w:val="00701A5D"/>
    <w:rsid w:val="00701E80"/>
    <w:rsid w:val="00702A1D"/>
    <w:rsid w:val="00702A69"/>
    <w:rsid w:val="00702B50"/>
    <w:rsid w:val="0070368F"/>
    <w:rsid w:val="00703B1F"/>
    <w:rsid w:val="00703BC7"/>
    <w:rsid w:val="00703C3D"/>
    <w:rsid w:val="00703CAB"/>
    <w:rsid w:val="00704AA3"/>
    <w:rsid w:val="00704E87"/>
    <w:rsid w:val="00705139"/>
    <w:rsid w:val="0070596C"/>
    <w:rsid w:val="007068CA"/>
    <w:rsid w:val="007071D0"/>
    <w:rsid w:val="00707396"/>
    <w:rsid w:val="0070775F"/>
    <w:rsid w:val="00707BD8"/>
    <w:rsid w:val="007103F3"/>
    <w:rsid w:val="00710B84"/>
    <w:rsid w:val="007110D4"/>
    <w:rsid w:val="00711844"/>
    <w:rsid w:val="00711A15"/>
    <w:rsid w:val="00711A6A"/>
    <w:rsid w:val="00712788"/>
    <w:rsid w:val="007132F9"/>
    <w:rsid w:val="0071340E"/>
    <w:rsid w:val="00713583"/>
    <w:rsid w:val="00714AB6"/>
    <w:rsid w:val="00715204"/>
    <w:rsid w:val="00715220"/>
    <w:rsid w:val="0071562E"/>
    <w:rsid w:val="00716370"/>
    <w:rsid w:val="00716495"/>
    <w:rsid w:val="00716669"/>
    <w:rsid w:val="00716818"/>
    <w:rsid w:val="00716F1C"/>
    <w:rsid w:val="007173B6"/>
    <w:rsid w:val="0071798D"/>
    <w:rsid w:val="00717E32"/>
    <w:rsid w:val="007201A6"/>
    <w:rsid w:val="007206C0"/>
    <w:rsid w:val="00721567"/>
    <w:rsid w:val="00721631"/>
    <w:rsid w:val="0072174A"/>
    <w:rsid w:val="007217DF"/>
    <w:rsid w:val="00721CD8"/>
    <w:rsid w:val="00722EE3"/>
    <w:rsid w:val="00723063"/>
    <w:rsid w:val="007237B8"/>
    <w:rsid w:val="00723A7F"/>
    <w:rsid w:val="00723CCF"/>
    <w:rsid w:val="00723FEA"/>
    <w:rsid w:val="00725F95"/>
    <w:rsid w:val="0072607E"/>
    <w:rsid w:val="00726452"/>
    <w:rsid w:val="00727070"/>
    <w:rsid w:val="00727310"/>
    <w:rsid w:val="0072794A"/>
    <w:rsid w:val="00727A67"/>
    <w:rsid w:val="00727B93"/>
    <w:rsid w:val="00727F67"/>
    <w:rsid w:val="007307C4"/>
    <w:rsid w:val="00730869"/>
    <w:rsid w:val="0073091C"/>
    <w:rsid w:val="00730C8A"/>
    <w:rsid w:val="007316C1"/>
    <w:rsid w:val="00731892"/>
    <w:rsid w:val="00731AA9"/>
    <w:rsid w:val="00732623"/>
    <w:rsid w:val="00732635"/>
    <w:rsid w:val="00732B74"/>
    <w:rsid w:val="007338CC"/>
    <w:rsid w:val="00733E4F"/>
    <w:rsid w:val="00734329"/>
    <w:rsid w:val="00734AC6"/>
    <w:rsid w:val="00735B52"/>
    <w:rsid w:val="0073605D"/>
    <w:rsid w:val="007360DC"/>
    <w:rsid w:val="00736236"/>
    <w:rsid w:val="0073688A"/>
    <w:rsid w:val="00736894"/>
    <w:rsid w:val="00736CB1"/>
    <w:rsid w:val="00736F36"/>
    <w:rsid w:val="00737022"/>
    <w:rsid w:val="007371DD"/>
    <w:rsid w:val="00740059"/>
    <w:rsid w:val="007411B1"/>
    <w:rsid w:val="00741D38"/>
    <w:rsid w:val="007420AD"/>
    <w:rsid w:val="00742842"/>
    <w:rsid w:val="00742D53"/>
    <w:rsid w:val="0074336E"/>
    <w:rsid w:val="007444DD"/>
    <w:rsid w:val="0074459B"/>
    <w:rsid w:val="00744A20"/>
    <w:rsid w:val="00744E36"/>
    <w:rsid w:val="0074587A"/>
    <w:rsid w:val="00745B6E"/>
    <w:rsid w:val="00746697"/>
    <w:rsid w:val="0074671E"/>
    <w:rsid w:val="00746CC5"/>
    <w:rsid w:val="00747897"/>
    <w:rsid w:val="00747E21"/>
    <w:rsid w:val="007506BD"/>
    <w:rsid w:val="00751082"/>
    <w:rsid w:val="00751547"/>
    <w:rsid w:val="007516F8"/>
    <w:rsid w:val="0075195E"/>
    <w:rsid w:val="007524D0"/>
    <w:rsid w:val="007526DB"/>
    <w:rsid w:val="00752A30"/>
    <w:rsid w:val="00752A77"/>
    <w:rsid w:val="00752FA9"/>
    <w:rsid w:val="007533EF"/>
    <w:rsid w:val="00753B79"/>
    <w:rsid w:val="00753BA3"/>
    <w:rsid w:val="007540BB"/>
    <w:rsid w:val="0075500B"/>
    <w:rsid w:val="0075510A"/>
    <w:rsid w:val="00755582"/>
    <w:rsid w:val="00755705"/>
    <w:rsid w:val="00755A3F"/>
    <w:rsid w:val="00755B05"/>
    <w:rsid w:val="0075611A"/>
    <w:rsid w:val="00756903"/>
    <w:rsid w:val="00756D10"/>
    <w:rsid w:val="0075713B"/>
    <w:rsid w:val="00757A5E"/>
    <w:rsid w:val="00757B23"/>
    <w:rsid w:val="00757D95"/>
    <w:rsid w:val="007605D8"/>
    <w:rsid w:val="00760A60"/>
    <w:rsid w:val="00760A6E"/>
    <w:rsid w:val="00760DBC"/>
    <w:rsid w:val="007616B3"/>
    <w:rsid w:val="0076186F"/>
    <w:rsid w:val="00761A90"/>
    <w:rsid w:val="007621AE"/>
    <w:rsid w:val="007623AF"/>
    <w:rsid w:val="00762642"/>
    <w:rsid w:val="007627B1"/>
    <w:rsid w:val="0076286B"/>
    <w:rsid w:val="00762AC2"/>
    <w:rsid w:val="00762B6F"/>
    <w:rsid w:val="007630A1"/>
    <w:rsid w:val="00763F12"/>
    <w:rsid w:val="00764206"/>
    <w:rsid w:val="007647EE"/>
    <w:rsid w:val="00764842"/>
    <w:rsid w:val="00765102"/>
    <w:rsid w:val="007654E9"/>
    <w:rsid w:val="00765C31"/>
    <w:rsid w:val="00766186"/>
    <w:rsid w:val="00766672"/>
    <w:rsid w:val="007669CF"/>
    <w:rsid w:val="00767B97"/>
    <w:rsid w:val="00770407"/>
    <w:rsid w:val="00770651"/>
    <w:rsid w:val="0077075F"/>
    <w:rsid w:val="00770987"/>
    <w:rsid w:val="00771041"/>
    <w:rsid w:val="00771621"/>
    <w:rsid w:val="00771DC1"/>
    <w:rsid w:val="007726AC"/>
    <w:rsid w:val="00773C26"/>
    <w:rsid w:val="0077420E"/>
    <w:rsid w:val="007743EC"/>
    <w:rsid w:val="00774589"/>
    <w:rsid w:val="00774ABB"/>
    <w:rsid w:val="00775190"/>
    <w:rsid w:val="00775224"/>
    <w:rsid w:val="007752C7"/>
    <w:rsid w:val="007754A3"/>
    <w:rsid w:val="007758BC"/>
    <w:rsid w:val="0077590A"/>
    <w:rsid w:val="00775B93"/>
    <w:rsid w:val="0077690C"/>
    <w:rsid w:val="00776A91"/>
    <w:rsid w:val="007772AF"/>
    <w:rsid w:val="00777C94"/>
    <w:rsid w:val="00777CFA"/>
    <w:rsid w:val="007816FA"/>
    <w:rsid w:val="007817B0"/>
    <w:rsid w:val="0078229C"/>
    <w:rsid w:val="00782B7D"/>
    <w:rsid w:val="00782BAE"/>
    <w:rsid w:val="00782DCE"/>
    <w:rsid w:val="00783370"/>
    <w:rsid w:val="0078337B"/>
    <w:rsid w:val="007834B7"/>
    <w:rsid w:val="007836B7"/>
    <w:rsid w:val="00783AF2"/>
    <w:rsid w:val="007840CE"/>
    <w:rsid w:val="00784230"/>
    <w:rsid w:val="0078424F"/>
    <w:rsid w:val="007847B7"/>
    <w:rsid w:val="00784DA4"/>
    <w:rsid w:val="0078548D"/>
    <w:rsid w:val="00785F54"/>
    <w:rsid w:val="007863B8"/>
    <w:rsid w:val="007866C6"/>
    <w:rsid w:val="00786BD3"/>
    <w:rsid w:val="00787399"/>
    <w:rsid w:val="007873E4"/>
    <w:rsid w:val="007875A2"/>
    <w:rsid w:val="00787664"/>
    <w:rsid w:val="00787D0C"/>
    <w:rsid w:val="00787DCD"/>
    <w:rsid w:val="00790191"/>
    <w:rsid w:val="007902D3"/>
    <w:rsid w:val="007903C0"/>
    <w:rsid w:val="007906DC"/>
    <w:rsid w:val="007908C4"/>
    <w:rsid w:val="00790986"/>
    <w:rsid w:val="00790A34"/>
    <w:rsid w:val="00791327"/>
    <w:rsid w:val="0079186B"/>
    <w:rsid w:val="00791928"/>
    <w:rsid w:val="00791977"/>
    <w:rsid w:val="0079242D"/>
    <w:rsid w:val="0079294F"/>
    <w:rsid w:val="00792E32"/>
    <w:rsid w:val="00793A45"/>
    <w:rsid w:val="00794621"/>
    <w:rsid w:val="00794B1D"/>
    <w:rsid w:val="00794CD1"/>
    <w:rsid w:val="00794FD2"/>
    <w:rsid w:val="00795D1A"/>
    <w:rsid w:val="0079639F"/>
    <w:rsid w:val="00796A82"/>
    <w:rsid w:val="00796DBB"/>
    <w:rsid w:val="00796EC2"/>
    <w:rsid w:val="0079768A"/>
    <w:rsid w:val="00797D90"/>
    <w:rsid w:val="007A0888"/>
    <w:rsid w:val="007A0EB5"/>
    <w:rsid w:val="007A13F3"/>
    <w:rsid w:val="007A144A"/>
    <w:rsid w:val="007A21DB"/>
    <w:rsid w:val="007A284D"/>
    <w:rsid w:val="007A305E"/>
    <w:rsid w:val="007A3396"/>
    <w:rsid w:val="007A372E"/>
    <w:rsid w:val="007A3FFE"/>
    <w:rsid w:val="007A405F"/>
    <w:rsid w:val="007A41EB"/>
    <w:rsid w:val="007A4C27"/>
    <w:rsid w:val="007A4D13"/>
    <w:rsid w:val="007A5349"/>
    <w:rsid w:val="007A5486"/>
    <w:rsid w:val="007A55E1"/>
    <w:rsid w:val="007A5A37"/>
    <w:rsid w:val="007A5D68"/>
    <w:rsid w:val="007A5D9D"/>
    <w:rsid w:val="007A5F3F"/>
    <w:rsid w:val="007A629C"/>
    <w:rsid w:val="007A6BAA"/>
    <w:rsid w:val="007A7368"/>
    <w:rsid w:val="007A7744"/>
    <w:rsid w:val="007B0A3F"/>
    <w:rsid w:val="007B0ADC"/>
    <w:rsid w:val="007B0D65"/>
    <w:rsid w:val="007B1C27"/>
    <w:rsid w:val="007B1DB3"/>
    <w:rsid w:val="007B25A0"/>
    <w:rsid w:val="007B2B6C"/>
    <w:rsid w:val="007B30A2"/>
    <w:rsid w:val="007B321B"/>
    <w:rsid w:val="007B32A2"/>
    <w:rsid w:val="007B3436"/>
    <w:rsid w:val="007B3C49"/>
    <w:rsid w:val="007B5303"/>
    <w:rsid w:val="007B5418"/>
    <w:rsid w:val="007B5A5F"/>
    <w:rsid w:val="007B5D8E"/>
    <w:rsid w:val="007B5E39"/>
    <w:rsid w:val="007B696C"/>
    <w:rsid w:val="007B69C5"/>
    <w:rsid w:val="007B6AC1"/>
    <w:rsid w:val="007B6B25"/>
    <w:rsid w:val="007B6D8D"/>
    <w:rsid w:val="007B707D"/>
    <w:rsid w:val="007B7B9F"/>
    <w:rsid w:val="007B7C1D"/>
    <w:rsid w:val="007B7D67"/>
    <w:rsid w:val="007C03AA"/>
    <w:rsid w:val="007C0B04"/>
    <w:rsid w:val="007C0FDA"/>
    <w:rsid w:val="007C1844"/>
    <w:rsid w:val="007C2495"/>
    <w:rsid w:val="007C3059"/>
    <w:rsid w:val="007C3159"/>
    <w:rsid w:val="007C318F"/>
    <w:rsid w:val="007C4845"/>
    <w:rsid w:val="007C4F0E"/>
    <w:rsid w:val="007C5016"/>
    <w:rsid w:val="007C56B1"/>
    <w:rsid w:val="007C5745"/>
    <w:rsid w:val="007C6650"/>
    <w:rsid w:val="007C6BA6"/>
    <w:rsid w:val="007C6D01"/>
    <w:rsid w:val="007C6DF9"/>
    <w:rsid w:val="007C6E8C"/>
    <w:rsid w:val="007C725C"/>
    <w:rsid w:val="007C729D"/>
    <w:rsid w:val="007C7574"/>
    <w:rsid w:val="007C7DAD"/>
    <w:rsid w:val="007D015D"/>
    <w:rsid w:val="007D08B8"/>
    <w:rsid w:val="007D0E0A"/>
    <w:rsid w:val="007D10B1"/>
    <w:rsid w:val="007D2219"/>
    <w:rsid w:val="007D3AA2"/>
    <w:rsid w:val="007D3CBA"/>
    <w:rsid w:val="007D3DFA"/>
    <w:rsid w:val="007D436C"/>
    <w:rsid w:val="007D49F6"/>
    <w:rsid w:val="007D55D4"/>
    <w:rsid w:val="007D57E6"/>
    <w:rsid w:val="007D5AC4"/>
    <w:rsid w:val="007D5DA8"/>
    <w:rsid w:val="007D603D"/>
    <w:rsid w:val="007D621A"/>
    <w:rsid w:val="007D6D9C"/>
    <w:rsid w:val="007D6F07"/>
    <w:rsid w:val="007D7274"/>
    <w:rsid w:val="007D72F9"/>
    <w:rsid w:val="007D7420"/>
    <w:rsid w:val="007D7D58"/>
    <w:rsid w:val="007E08B0"/>
    <w:rsid w:val="007E098D"/>
    <w:rsid w:val="007E0BED"/>
    <w:rsid w:val="007E0F0B"/>
    <w:rsid w:val="007E1472"/>
    <w:rsid w:val="007E1E81"/>
    <w:rsid w:val="007E2779"/>
    <w:rsid w:val="007E28CB"/>
    <w:rsid w:val="007E36B8"/>
    <w:rsid w:val="007E4666"/>
    <w:rsid w:val="007E4C05"/>
    <w:rsid w:val="007E4DD9"/>
    <w:rsid w:val="007E50E0"/>
    <w:rsid w:val="007E5266"/>
    <w:rsid w:val="007E5409"/>
    <w:rsid w:val="007E578A"/>
    <w:rsid w:val="007E57B4"/>
    <w:rsid w:val="007E62A0"/>
    <w:rsid w:val="007E635D"/>
    <w:rsid w:val="007E6545"/>
    <w:rsid w:val="007E66C2"/>
    <w:rsid w:val="007E72D1"/>
    <w:rsid w:val="007F0967"/>
    <w:rsid w:val="007F0DC4"/>
    <w:rsid w:val="007F0FC5"/>
    <w:rsid w:val="007F1817"/>
    <w:rsid w:val="007F2DE9"/>
    <w:rsid w:val="007F2EF2"/>
    <w:rsid w:val="007F2F2F"/>
    <w:rsid w:val="007F2F82"/>
    <w:rsid w:val="007F3136"/>
    <w:rsid w:val="007F339D"/>
    <w:rsid w:val="007F3A34"/>
    <w:rsid w:val="007F3AD1"/>
    <w:rsid w:val="007F3DD4"/>
    <w:rsid w:val="007F4332"/>
    <w:rsid w:val="007F49FF"/>
    <w:rsid w:val="007F544F"/>
    <w:rsid w:val="007F5D56"/>
    <w:rsid w:val="007F6649"/>
    <w:rsid w:val="007F6FE9"/>
    <w:rsid w:val="007F71CB"/>
    <w:rsid w:val="007F7512"/>
    <w:rsid w:val="007F7B56"/>
    <w:rsid w:val="0080018C"/>
    <w:rsid w:val="00800B24"/>
    <w:rsid w:val="00801132"/>
    <w:rsid w:val="0080118C"/>
    <w:rsid w:val="00801219"/>
    <w:rsid w:val="008015C8"/>
    <w:rsid w:val="00801AA7"/>
    <w:rsid w:val="00801CC6"/>
    <w:rsid w:val="00801DCF"/>
    <w:rsid w:val="00802124"/>
    <w:rsid w:val="00802158"/>
    <w:rsid w:val="008026BA"/>
    <w:rsid w:val="0080276A"/>
    <w:rsid w:val="00802C67"/>
    <w:rsid w:val="00802F09"/>
    <w:rsid w:val="00803264"/>
    <w:rsid w:val="008032A5"/>
    <w:rsid w:val="00803B74"/>
    <w:rsid w:val="00803F4A"/>
    <w:rsid w:val="00803FEC"/>
    <w:rsid w:val="00805EA7"/>
    <w:rsid w:val="00806023"/>
    <w:rsid w:val="0080661A"/>
    <w:rsid w:val="00806897"/>
    <w:rsid w:val="00806FE0"/>
    <w:rsid w:val="00807BA4"/>
    <w:rsid w:val="00807E30"/>
    <w:rsid w:val="00807EC3"/>
    <w:rsid w:val="00810005"/>
    <w:rsid w:val="00811F64"/>
    <w:rsid w:val="00812493"/>
    <w:rsid w:val="008126DC"/>
    <w:rsid w:val="008129FC"/>
    <w:rsid w:val="00812D30"/>
    <w:rsid w:val="008132D9"/>
    <w:rsid w:val="008134E6"/>
    <w:rsid w:val="00813637"/>
    <w:rsid w:val="008136CB"/>
    <w:rsid w:val="008136F1"/>
    <w:rsid w:val="0081383D"/>
    <w:rsid w:val="008139AC"/>
    <w:rsid w:val="00813C59"/>
    <w:rsid w:val="00813F6A"/>
    <w:rsid w:val="0081405F"/>
    <w:rsid w:val="00814165"/>
    <w:rsid w:val="008143B5"/>
    <w:rsid w:val="00815077"/>
    <w:rsid w:val="00815801"/>
    <w:rsid w:val="00815D40"/>
    <w:rsid w:val="00815E50"/>
    <w:rsid w:val="00816493"/>
    <w:rsid w:val="008166E4"/>
    <w:rsid w:val="008168A3"/>
    <w:rsid w:val="00816CB6"/>
    <w:rsid w:val="00817060"/>
    <w:rsid w:val="008170C0"/>
    <w:rsid w:val="008173C7"/>
    <w:rsid w:val="008175B8"/>
    <w:rsid w:val="00817AC3"/>
    <w:rsid w:val="00817F76"/>
    <w:rsid w:val="00820003"/>
    <w:rsid w:val="008202B2"/>
    <w:rsid w:val="00820437"/>
    <w:rsid w:val="008204E9"/>
    <w:rsid w:val="00820534"/>
    <w:rsid w:val="0082065E"/>
    <w:rsid w:val="0082077A"/>
    <w:rsid w:val="00820928"/>
    <w:rsid w:val="00820AA0"/>
    <w:rsid w:val="00821029"/>
    <w:rsid w:val="008211FB"/>
    <w:rsid w:val="00821FB3"/>
    <w:rsid w:val="0082239B"/>
    <w:rsid w:val="008235CD"/>
    <w:rsid w:val="008243FA"/>
    <w:rsid w:val="00824B6B"/>
    <w:rsid w:val="00824F6F"/>
    <w:rsid w:val="0082569B"/>
    <w:rsid w:val="00825F8F"/>
    <w:rsid w:val="008263DC"/>
    <w:rsid w:val="00826460"/>
    <w:rsid w:val="008264F4"/>
    <w:rsid w:val="0082666D"/>
    <w:rsid w:val="0082736B"/>
    <w:rsid w:val="00827E3E"/>
    <w:rsid w:val="008305CE"/>
    <w:rsid w:val="00830903"/>
    <w:rsid w:val="00831146"/>
    <w:rsid w:val="008311E3"/>
    <w:rsid w:val="008314F0"/>
    <w:rsid w:val="00832326"/>
    <w:rsid w:val="00832A5E"/>
    <w:rsid w:val="00832C49"/>
    <w:rsid w:val="00832E1A"/>
    <w:rsid w:val="00832EC1"/>
    <w:rsid w:val="00833208"/>
    <w:rsid w:val="00834357"/>
    <w:rsid w:val="008345A5"/>
    <w:rsid w:val="00834B07"/>
    <w:rsid w:val="00835081"/>
    <w:rsid w:val="0083590A"/>
    <w:rsid w:val="00835A75"/>
    <w:rsid w:val="00836273"/>
    <w:rsid w:val="008363BC"/>
    <w:rsid w:val="008367AA"/>
    <w:rsid w:val="00836974"/>
    <w:rsid w:val="00836985"/>
    <w:rsid w:val="00836F2C"/>
    <w:rsid w:val="00837108"/>
    <w:rsid w:val="008378D9"/>
    <w:rsid w:val="008400C5"/>
    <w:rsid w:val="00840609"/>
    <w:rsid w:val="00840CB7"/>
    <w:rsid w:val="00841498"/>
    <w:rsid w:val="00841862"/>
    <w:rsid w:val="00841915"/>
    <w:rsid w:val="00842EB5"/>
    <w:rsid w:val="0084305D"/>
    <w:rsid w:val="00843D29"/>
    <w:rsid w:val="008440F9"/>
    <w:rsid w:val="00844A95"/>
    <w:rsid w:val="00844D17"/>
    <w:rsid w:val="00844D26"/>
    <w:rsid w:val="0084500C"/>
    <w:rsid w:val="00845340"/>
    <w:rsid w:val="008454AC"/>
    <w:rsid w:val="00845E17"/>
    <w:rsid w:val="00846304"/>
    <w:rsid w:val="0084644E"/>
    <w:rsid w:val="00846C2D"/>
    <w:rsid w:val="00846F72"/>
    <w:rsid w:val="00847010"/>
    <w:rsid w:val="00847304"/>
    <w:rsid w:val="008478F6"/>
    <w:rsid w:val="00847E8C"/>
    <w:rsid w:val="008504CA"/>
    <w:rsid w:val="008508A1"/>
    <w:rsid w:val="00850DA9"/>
    <w:rsid w:val="00850F4C"/>
    <w:rsid w:val="0085109E"/>
    <w:rsid w:val="00851967"/>
    <w:rsid w:val="008519CD"/>
    <w:rsid w:val="00851ADA"/>
    <w:rsid w:val="00851E7A"/>
    <w:rsid w:val="0085217C"/>
    <w:rsid w:val="0085291A"/>
    <w:rsid w:val="008532E5"/>
    <w:rsid w:val="0085366E"/>
    <w:rsid w:val="00853B93"/>
    <w:rsid w:val="0085453B"/>
    <w:rsid w:val="0085524F"/>
    <w:rsid w:val="00855406"/>
    <w:rsid w:val="00855BA0"/>
    <w:rsid w:val="00855C6C"/>
    <w:rsid w:val="00856C47"/>
    <w:rsid w:val="0085733A"/>
    <w:rsid w:val="008579CB"/>
    <w:rsid w:val="00857C1A"/>
    <w:rsid w:val="00857F2D"/>
    <w:rsid w:val="008604CC"/>
    <w:rsid w:val="00860720"/>
    <w:rsid w:val="00860D4A"/>
    <w:rsid w:val="0086111C"/>
    <w:rsid w:val="0086129B"/>
    <w:rsid w:val="0086145C"/>
    <w:rsid w:val="00861A11"/>
    <w:rsid w:val="00862001"/>
    <w:rsid w:val="00862599"/>
    <w:rsid w:val="00862E9F"/>
    <w:rsid w:val="00862EAE"/>
    <w:rsid w:val="00863423"/>
    <w:rsid w:val="00864463"/>
    <w:rsid w:val="00864ABF"/>
    <w:rsid w:val="00864EF4"/>
    <w:rsid w:val="008655D6"/>
    <w:rsid w:val="0086684B"/>
    <w:rsid w:val="00866E32"/>
    <w:rsid w:val="008675B2"/>
    <w:rsid w:val="00867707"/>
    <w:rsid w:val="0086783F"/>
    <w:rsid w:val="00870327"/>
    <w:rsid w:val="00870B74"/>
    <w:rsid w:val="00872ABB"/>
    <w:rsid w:val="00873651"/>
    <w:rsid w:val="00873FDC"/>
    <w:rsid w:val="008740A2"/>
    <w:rsid w:val="008744C9"/>
    <w:rsid w:val="008745BE"/>
    <w:rsid w:val="00874E43"/>
    <w:rsid w:val="00874F5C"/>
    <w:rsid w:val="0087519E"/>
    <w:rsid w:val="0087557C"/>
    <w:rsid w:val="0087630C"/>
    <w:rsid w:val="00876717"/>
    <w:rsid w:val="00876739"/>
    <w:rsid w:val="00876767"/>
    <w:rsid w:val="00876A24"/>
    <w:rsid w:val="00876B20"/>
    <w:rsid w:val="008775E3"/>
    <w:rsid w:val="008776F5"/>
    <w:rsid w:val="0087782D"/>
    <w:rsid w:val="00877B4D"/>
    <w:rsid w:val="008803A4"/>
    <w:rsid w:val="00880484"/>
    <w:rsid w:val="0088064F"/>
    <w:rsid w:val="0088099D"/>
    <w:rsid w:val="00880C2A"/>
    <w:rsid w:val="00881027"/>
    <w:rsid w:val="00881D75"/>
    <w:rsid w:val="00881DF0"/>
    <w:rsid w:val="00881DF6"/>
    <w:rsid w:val="00881E39"/>
    <w:rsid w:val="008825B1"/>
    <w:rsid w:val="0088274B"/>
    <w:rsid w:val="00882ABA"/>
    <w:rsid w:val="00883490"/>
    <w:rsid w:val="0088444C"/>
    <w:rsid w:val="008845C9"/>
    <w:rsid w:val="00884C4C"/>
    <w:rsid w:val="00884FA0"/>
    <w:rsid w:val="00885186"/>
    <w:rsid w:val="00885486"/>
    <w:rsid w:val="00885EF3"/>
    <w:rsid w:val="008862E2"/>
    <w:rsid w:val="008869A3"/>
    <w:rsid w:val="00886CB1"/>
    <w:rsid w:val="00886F61"/>
    <w:rsid w:val="008871E6"/>
    <w:rsid w:val="00887555"/>
    <w:rsid w:val="00887760"/>
    <w:rsid w:val="00887C2D"/>
    <w:rsid w:val="00887FDE"/>
    <w:rsid w:val="0089047C"/>
    <w:rsid w:val="0089076B"/>
    <w:rsid w:val="00890C0D"/>
    <w:rsid w:val="00890E5E"/>
    <w:rsid w:val="008910C4"/>
    <w:rsid w:val="008916F9"/>
    <w:rsid w:val="00891CD3"/>
    <w:rsid w:val="00891EF4"/>
    <w:rsid w:val="00891F66"/>
    <w:rsid w:val="0089212C"/>
    <w:rsid w:val="008927BA"/>
    <w:rsid w:val="00892DD1"/>
    <w:rsid w:val="008932D1"/>
    <w:rsid w:val="0089340F"/>
    <w:rsid w:val="0089377C"/>
    <w:rsid w:val="00893FC2"/>
    <w:rsid w:val="00894042"/>
    <w:rsid w:val="00894072"/>
    <w:rsid w:val="008940C2"/>
    <w:rsid w:val="00894652"/>
    <w:rsid w:val="008948DD"/>
    <w:rsid w:val="00894BA5"/>
    <w:rsid w:val="008951D1"/>
    <w:rsid w:val="008955CC"/>
    <w:rsid w:val="00895C79"/>
    <w:rsid w:val="00896017"/>
    <w:rsid w:val="0089635B"/>
    <w:rsid w:val="008963EA"/>
    <w:rsid w:val="008969BD"/>
    <w:rsid w:val="00897286"/>
    <w:rsid w:val="008974DF"/>
    <w:rsid w:val="008978E8"/>
    <w:rsid w:val="00897B43"/>
    <w:rsid w:val="008A015E"/>
    <w:rsid w:val="008A02D8"/>
    <w:rsid w:val="008A0F8C"/>
    <w:rsid w:val="008A101E"/>
    <w:rsid w:val="008A1984"/>
    <w:rsid w:val="008A1D15"/>
    <w:rsid w:val="008A2720"/>
    <w:rsid w:val="008A273B"/>
    <w:rsid w:val="008A296D"/>
    <w:rsid w:val="008A297F"/>
    <w:rsid w:val="008A2AEA"/>
    <w:rsid w:val="008A32D9"/>
    <w:rsid w:val="008A33E2"/>
    <w:rsid w:val="008A3B66"/>
    <w:rsid w:val="008A3C5C"/>
    <w:rsid w:val="008A4CD7"/>
    <w:rsid w:val="008A4F35"/>
    <w:rsid w:val="008A533B"/>
    <w:rsid w:val="008A5C81"/>
    <w:rsid w:val="008A69E7"/>
    <w:rsid w:val="008A6BEC"/>
    <w:rsid w:val="008A6CD9"/>
    <w:rsid w:val="008A75BB"/>
    <w:rsid w:val="008A79E5"/>
    <w:rsid w:val="008B03C9"/>
    <w:rsid w:val="008B08FB"/>
    <w:rsid w:val="008B0A1D"/>
    <w:rsid w:val="008B0B07"/>
    <w:rsid w:val="008B2667"/>
    <w:rsid w:val="008B3A1A"/>
    <w:rsid w:val="008B3C56"/>
    <w:rsid w:val="008B41F1"/>
    <w:rsid w:val="008B44C6"/>
    <w:rsid w:val="008B46D0"/>
    <w:rsid w:val="008B4763"/>
    <w:rsid w:val="008B4793"/>
    <w:rsid w:val="008B4CE7"/>
    <w:rsid w:val="008B52A0"/>
    <w:rsid w:val="008B5CD4"/>
    <w:rsid w:val="008B5D88"/>
    <w:rsid w:val="008B67BA"/>
    <w:rsid w:val="008B7722"/>
    <w:rsid w:val="008B7C86"/>
    <w:rsid w:val="008C0F17"/>
    <w:rsid w:val="008C114E"/>
    <w:rsid w:val="008C143E"/>
    <w:rsid w:val="008C1441"/>
    <w:rsid w:val="008C147B"/>
    <w:rsid w:val="008C14EA"/>
    <w:rsid w:val="008C262C"/>
    <w:rsid w:val="008C28C2"/>
    <w:rsid w:val="008C28E7"/>
    <w:rsid w:val="008C2A25"/>
    <w:rsid w:val="008C39C8"/>
    <w:rsid w:val="008C3A80"/>
    <w:rsid w:val="008C3F46"/>
    <w:rsid w:val="008C3FB7"/>
    <w:rsid w:val="008C437D"/>
    <w:rsid w:val="008C453E"/>
    <w:rsid w:val="008C455E"/>
    <w:rsid w:val="008C48B2"/>
    <w:rsid w:val="008C4DB0"/>
    <w:rsid w:val="008C5279"/>
    <w:rsid w:val="008C54A2"/>
    <w:rsid w:val="008C5AA4"/>
    <w:rsid w:val="008C635B"/>
    <w:rsid w:val="008C6900"/>
    <w:rsid w:val="008C6B02"/>
    <w:rsid w:val="008C6C30"/>
    <w:rsid w:val="008C7347"/>
    <w:rsid w:val="008C7762"/>
    <w:rsid w:val="008C77B4"/>
    <w:rsid w:val="008C7EA2"/>
    <w:rsid w:val="008D03CA"/>
    <w:rsid w:val="008D106E"/>
    <w:rsid w:val="008D1B14"/>
    <w:rsid w:val="008D1ECC"/>
    <w:rsid w:val="008D2233"/>
    <w:rsid w:val="008D251C"/>
    <w:rsid w:val="008D296E"/>
    <w:rsid w:val="008D2EA9"/>
    <w:rsid w:val="008D362B"/>
    <w:rsid w:val="008D3C2D"/>
    <w:rsid w:val="008D4139"/>
    <w:rsid w:val="008D4443"/>
    <w:rsid w:val="008D490F"/>
    <w:rsid w:val="008D4F1C"/>
    <w:rsid w:val="008D55F8"/>
    <w:rsid w:val="008D5CF1"/>
    <w:rsid w:val="008D60DF"/>
    <w:rsid w:val="008D6551"/>
    <w:rsid w:val="008D68D6"/>
    <w:rsid w:val="008D70A3"/>
    <w:rsid w:val="008D7108"/>
    <w:rsid w:val="008E03C6"/>
    <w:rsid w:val="008E0B7A"/>
    <w:rsid w:val="008E0DF0"/>
    <w:rsid w:val="008E15B5"/>
    <w:rsid w:val="008E16CE"/>
    <w:rsid w:val="008E1B42"/>
    <w:rsid w:val="008E1C7F"/>
    <w:rsid w:val="008E1E4B"/>
    <w:rsid w:val="008E1F6D"/>
    <w:rsid w:val="008E282A"/>
    <w:rsid w:val="008E2966"/>
    <w:rsid w:val="008E3649"/>
    <w:rsid w:val="008E423A"/>
    <w:rsid w:val="008E4876"/>
    <w:rsid w:val="008E496F"/>
    <w:rsid w:val="008E4D7A"/>
    <w:rsid w:val="008E50A6"/>
    <w:rsid w:val="008E5663"/>
    <w:rsid w:val="008E56F8"/>
    <w:rsid w:val="008E5AD2"/>
    <w:rsid w:val="008E5B2F"/>
    <w:rsid w:val="008E658E"/>
    <w:rsid w:val="008E688B"/>
    <w:rsid w:val="008E6978"/>
    <w:rsid w:val="008E6C07"/>
    <w:rsid w:val="008E7F37"/>
    <w:rsid w:val="008F000B"/>
    <w:rsid w:val="008F02FB"/>
    <w:rsid w:val="008F03C7"/>
    <w:rsid w:val="008F0545"/>
    <w:rsid w:val="008F0B9A"/>
    <w:rsid w:val="008F0F12"/>
    <w:rsid w:val="008F120E"/>
    <w:rsid w:val="008F122C"/>
    <w:rsid w:val="008F2828"/>
    <w:rsid w:val="008F38B7"/>
    <w:rsid w:val="008F390E"/>
    <w:rsid w:val="008F40A0"/>
    <w:rsid w:val="008F414F"/>
    <w:rsid w:val="008F5AF7"/>
    <w:rsid w:val="008F5BB5"/>
    <w:rsid w:val="008F5D20"/>
    <w:rsid w:val="008F5DDF"/>
    <w:rsid w:val="008F5F56"/>
    <w:rsid w:val="008F60E6"/>
    <w:rsid w:val="008F660E"/>
    <w:rsid w:val="008F6646"/>
    <w:rsid w:val="008F6FD4"/>
    <w:rsid w:val="008F6FDD"/>
    <w:rsid w:val="008F70AA"/>
    <w:rsid w:val="008F70FF"/>
    <w:rsid w:val="008F7393"/>
    <w:rsid w:val="008F7591"/>
    <w:rsid w:val="008F78F0"/>
    <w:rsid w:val="009011F3"/>
    <w:rsid w:val="00901569"/>
    <w:rsid w:val="0090176A"/>
    <w:rsid w:val="00901CFC"/>
    <w:rsid w:val="00901F5A"/>
    <w:rsid w:val="0090235D"/>
    <w:rsid w:val="00902D30"/>
    <w:rsid w:val="00902D75"/>
    <w:rsid w:val="00903BB0"/>
    <w:rsid w:val="00903FD2"/>
    <w:rsid w:val="009040A2"/>
    <w:rsid w:val="00905A36"/>
    <w:rsid w:val="009060E4"/>
    <w:rsid w:val="009064D9"/>
    <w:rsid w:val="00906CE0"/>
    <w:rsid w:val="00910299"/>
    <w:rsid w:val="00910690"/>
    <w:rsid w:val="00910E10"/>
    <w:rsid w:val="00910FD3"/>
    <w:rsid w:val="009115DA"/>
    <w:rsid w:val="00911C2E"/>
    <w:rsid w:val="00911D33"/>
    <w:rsid w:val="00912361"/>
    <w:rsid w:val="00912BFB"/>
    <w:rsid w:val="009130D9"/>
    <w:rsid w:val="0091333F"/>
    <w:rsid w:val="00913956"/>
    <w:rsid w:val="00913BB6"/>
    <w:rsid w:val="00913DA5"/>
    <w:rsid w:val="009141E9"/>
    <w:rsid w:val="009142B8"/>
    <w:rsid w:val="00914667"/>
    <w:rsid w:val="00914982"/>
    <w:rsid w:val="00914D09"/>
    <w:rsid w:val="0091520B"/>
    <w:rsid w:val="009153E3"/>
    <w:rsid w:val="0091554E"/>
    <w:rsid w:val="00915663"/>
    <w:rsid w:val="009157D5"/>
    <w:rsid w:val="00915B15"/>
    <w:rsid w:val="00916541"/>
    <w:rsid w:val="009171DA"/>
    <w:rsid w:val="009171EF"/>
    <w:rsid w:val="009179C8"/>
    <w:rsid w:val="00917A64"/>
    <w:rsid w:val="0092007A"/>
    <w:rsid w:val="00920158"/>
    <w:rsid w:val="0092022D"/>
    <w:rsid w:val="009202D6"/>
    <w:rsid w:val="009202FC"/>
    <w:rsid w:val="00920591"/>
    <w:rsid w:val="0092082C"/>
    <w:rsid w:val="009208F5"/>
    <w:rsid w:val="00920EFE"/>
    <w:rsid w:val="00921322"/>
    <w:rsid w:val="00921405"/>
    <w:rsid w:val="00921604"/>
    <w:rsid w:val="009216B2"/>
    <w:rsid w:val="0092191C"/>
    <w:rsid w:val="009219C7"/>
    <w:rsid w:val="009219EF"/>
    <w:rsid w:val="0092252A"/>
    <w:rsid w:val="0092265F"/>
    <w:rsid w:val="0092313A"/>
    <w:rsid w:val="009234F2"/>
    <w:rsid w:val="0092388E"/>
    <w:rsid w:val="00924D72"/>
    <w:rsid w:val="00925264"/>
    <w:rsid w:val="00925396"/>
    <w:rsid w:val="0092542C"/>
    <w:rsid w:val="00925B63"/>
    <w:rsid w:val="00926012"/>
    <w:rsid w:val="0092601D"/>
    <w:rsid w:val="009264EE"/>
    <w:rsid w:val="00926C52"/>
    <w:rsid w:val="0092721B"/>
    <w:rsid w:val="00930155"/>
    <w:rsid w:val="00930A98"/>
    <w:rsid w:val="00930B7B"/>
    <w:rsid w:val="00930DF6"/>
    <w:rsid w:val="00931089"/>
    <w:rsid w:val="009311B9"/>
    <w:rsid w:val="009329DF"/>
    <w:rsid w:val="00932B76"/>
    <w:rsid w:val="0093300A"/>
    <w:rsid w:val="0093328B"/>
    <w:rsid w:val="00933430"/>
    <w:rsid w:val="00933F90"/>
    <w:rsid w:val="00934E2D"/>
    <w:rsid w:val="00934FDA"/>
    <w:rsid w:val="009353A8"/>
    <w:rsid w:val="00935739"/>
    <w:rsid w:val="0093592E"/>
    <w:rsid w:val="0093656F"/>
    <w:rsid w:val="009367B6"/>
    <w:rsid w:val="00937342"/>
    <w:rsid w:val="00937AE7"/>
    <w:rsid w:val="00937C04"/>
    <w:rsid w:val="00937D2F"/>
    <w:rsid w:val="009407BC"/>
    <w:rsid w:val="00940E09"/>
    <w:rsid w:val="009410BF"/>
    <w:rsid w:val="009412FB"/>
    <w:rsid w:val="0094166B"/>
    <w:rsid w:val="00941BDB"/>
    <w:rsid w:val="009423F6"/>
    <w:rsid w:val="00942782"/>
    <w:rsid w:val="009432F6"/>
    <w:rsid w:val="00943449"/>
    <w:rsid w:val="009434EB"/>
    <w:rsid w:val="00943803"/>
    <w:rsid w:val="00943E67"/>
    <w:rsid w:val="00944A90"/>
    <w:rsid w:val="00944ADA"/>
    <w:rsid w:val="00944B9F"/>
    <w:rsid w:val="00944E70"/>
    <w:rsid w:val="009452D7"/>
    <w:rsid w:val="0094543C"/>
    <w:rsid w:val="00945766"/>
    <w:rsid w:val="00945A42"/>
    <w:rsid w:val="009464BB"/>
    <w:rsid w:val="00946706"/>
    <w:rsid w:val="00946B80"/>
    <w:rsid w:val="00946D3D"/>
    <w:rsid w:val="00946DB3"/>
    <w:rsid w:val="00946FDF"/>
    <w:rsid w:val="0094708D"/>
    <w:rsid w:val="009470E1"/>
    <w:rsid w:val="0095050A"/>
    <w:rsid w:val="009506A7"/>
    <w:rsid w:val="009512F1"/>
    <w:rsid w:val="0095142B"/>
    <w:rsid w:val="00951E96"/>
    <w:rsid w:val="00951ED4"/>
    <w:rsid w:val="009523BC"/>
    <w:rsid w:val="009523F0"/>
    <w:rsid w:val="00953270"/>
    <w:rsid w:val="0095340B"/>
    <w:rsid w:val="00953B62"/>
    <w:rsid w:val="00953D23"/>
    <w:rsid w:val="00954061"/>
    <w:rsid w:val="00954326"/>
    <w:rsid w:val="00954B55"/>
    <w:rsid w:val="009551B8"/>
    <w:rsid w:val="00955CAA"/>
    <w:rsid w:val="009562C2"/>
    <w:rsid w:val="009565A0"/>
    <w:rsid w:val="0095767C"/>
    <w:rsid w:val="00957766"/>
    <w:rsid w:val="00957B7C"/>
    <w:rsid w:val="00957B8C"/>
    <w:rsid w:val="009600F1"/>
    <w:rsid w:val="00960BC9"/>
    <w:rsid w:val="00960C44"/>
    <w:rsid w:val="0096115A"/>
    <w:rsid w:val="009611E3"/>
    <w:rsid w:val="00961F5D"/>
    <w:rsid w:val="009620C1"/>
    <w:rsid w:val="0096229A"/>
    <w:rsid w:val="00962A03"/>
    <w:rsid w:val="00964386"/>
    <w:rsid w:val="0096528D"/>
    <w:rsid w:val="0096583B"/>
    <w:rsid w:val="00965E0E"/>
    <w:rsid w:val="00966039"/>
    <w:rsid w:val="00966998"/>
    <w:rsid w:val="009669D7"/>
    <w:rsid w:val="00966D96"/>
    <w:rsid w:val="00967142"/>
    <w:rsid w:val="0096738B"/>
    <w:rsid w:val="00967FD0"/>
    <w:rsid w:val="0097039D"/>
    <w:rsid w:val="009706CD"/>
    <w:rsid w:val="0097117D"/>
    <w:rsid w:val="00971239"/>
    <w:rsid w:val="009712EA"/>
    <w:rsid w:val="00971391"/>
    <w:rsid w:val="009715F9"/>
    <w:rsid w:val="00971891"/>
    <w:rsid w:val="009718F3"/>
    <w:rsid w:val="00971E0E"/>
    <w:rsid w:val="00972322"/>
    <w:rsid w:val="009723F6"/>
    <w:rsid w:val="00972677"/>
    <w:rsid w:val="00972AC4"/>
    <w:rsid w:val="00973A4B"/>
    <w:rsid w:val="0097425F"/>
    <w:rsid w:val="0097464B"/>
    <w:rsid w:val="00974663"/>
    <w:rsid w:val="009746DB"/>
    <w:rsid w:val="009755F9"/>
    <w:rsid w:val="009757A8"/>
    <w:rsid w:val="00975FEB"/>
    <w:rsid w:val="00976B10"/>
    <w:rsid w:val="00976BCC"/>
    <w:rsid w:val="009777BB"/>
    <w:rsid w:val="00977B29"/>
    <w:rsid w:val="00977F5D"/>
    <w:rsid w:val="009807AD"/>
    <w:rsid w:val="00980B93"/>
    <w:rsid w:val="00980BC5"/>
    <w:rsid w:val="0098103C"/>
    <w:rsid w:val="00981270"/>
    <w:rsid w:val="00981437"/>
    <w:rsid w:val="00981B32"/>
    <w:rsid w:val="00981E52"/>
    <w:rsid w:val="009822F2"/>
    <w:rsid w:val="0098234D"/>
    <w:rsid w:val="00982AA7"/>
    <w:rsid w:val="00982BD3"/>
    <w:rsid w:val="00983447"/>
    <w:rsid w:val="009835A0"/>
    <w:rsid w:val="00983610"/>
    <w:rsid w:val="009855C9"/>
    <w:rsid w:val="00985E64"/>
    <w:rsid w:val="00985F41"/>
    <w:rsid w:val="009863E2"/>
    <w:rsid w:val="0098662B"/>
    <w:rsid w:val="00986841"/>
    <w:rsid w:val="009869E6"/>
    <w:rsid w:val="00987218"/>
    <w:rsid w:val="0098722A"/>
    <w:rsid w:val="009874F3"/>
    <w:rsid w:val="00987D0B"/>
    <w:rsid w:val="00987D7E"/>
    <w:rsid w:val="00990133"/>
    <w:rsid w:val="009903F3"/>
    <w:rsid w:val="00990464"/>
    <w:rsid w:val="009904DA"/>
    <w:rsid w:val="0099082C"/>
    <w:rsid w:val="00990E27"/>
    <w:rsid w:val="00991369"/>
    <w:rsid w:val="00991598"/>
    <w:rsid w:val="009916A3"/>
    <w:rsid w:val="0099267A"/>
    <w:rsid w:val="0099290C"/>
    <w:rsid w:val="00992DFF"/>
    <w:rsid w:val="00992F94"/>
    <w:rsid w:val="00993274"/>
    <w:rsid w:val="009943B0"/>
    <w:rsid w:val="0099475F"/>
    <w:rsid w:val="00994AB2"/>
    <w:rsid w:val="00994BD8"/>
    <w:rsid w:val="00994CAC"/>
    <w:rsid w:val="00994DF3"/>
    <w:rsid w:val="00994FFF"/>
    <w:rsid w:val="0099511C"/>
    <w:rsid w:val="00995247"/>
    <w:rsid w:val="009954F8"/>
    <w:rsid w:val="0099571F"/>
    <w:rsid w:val="00995B91"/>
    <w:rsid w:val="00995C8D"/>
    <w:rsid w:val="0099696A"/>
    <w:rsid w:val="00996975"/>
    <w:rsid w:val="00996C71"/>
    <w:rsid w:val="0099724E"/>
    <w:rsid w:val="009976DC"/>
    <w:rsid w:val="0099789A"/>
    <w:rsid w:val="00997CDE"/>
    <w:rsid w:val="009A060C"/>
    <w:rsid w:val="009A0D8A"/>
    <w:rsid w:val="009A103B"/>
    <w:rsid w:val="009A1139"/>
    <w:rsid w:val="009A141E"/>
    <w:rsid w:val="009A14DF"/>
    <w:rsid w:val="009A2779"/>
    <w:rsid w:val="009A2982"/>
    <w:rsid w:val="009A2AD8"/>
    <w:rsid w:val="009A2AE9"/>
    <w:rsid w:val="009A2B94"/>
    <w:rsid w:val="009A3897"/>
    <w:rsid w:val="009A3A3D"/>
    <w:rsid w:val="009A3DF4"/>
    <w:rsid w:val="009A49E9"/>
    <w:rsid w:val="009A4A2E"/>
    <w:rsid w:val="009A4A37"/>
    <w:rsid w:val="009A4D04"/>
    <w:rsid w:val="009A4EE1"/>
    <w:rsid w:val="009A54DA"/>
    <w:rsid w:val="009A58FE"/>
    <w:rsid w:val="009A5D6F"/>
    <w:rsid w:val="009A7F66"/>
    <w:rsid w:val="009A7F7A"/>
    <w:rsid w:val="009B028D"/>
    <w:rsid w:val="009B0487"/>
    <w:rsid w:val="009B0AA6"/>
    <w:rsid w:val="009B0BFD"/>
    <w:rsid w:val="009B13C2"/>
    <w:rsid w:val="009B15B4"/>
    <w:rsid w:val="009B1EA4"/>
    <w:rsid w:val="009B2774"/>
    <w:rsid w:val="009B2A2C"/>
    <w:rsid w:val="009B2DF7"/>
    <w:rsid w:val="009B2E62"/>
    <w:rsid w:val="009B2F3C"/>
    <w:rsid w:val="009B33A6"/>
    <w:rsid w:val="009B3759"/>
    <w:rsid w:val="009B3773"/>
    <w:rsid w:val="009B38B1"/>
    <w:rsid w:val="009B3B3B"/>
    <w:rsid w:val="009B3E25"/>
    <w:rsid w:val="009B3F83"/>
    <w:rsid w:val="009B403F"/>
    <w:rsid w:val="009B4939"/>
    <w:rsid w:val="009B4E07"/>
    <w:rsid w:val="009B5A41"/>
    <w:rsid w:val="009B5D0C"/>
    <w:rsid w:val="009B5F87"/>
    <w:rsid w:val="009B67E3"/>
    <w:rsid w:val="009B6A34"/>
    <w:rsid w:val="009B6B31"/>
    <w:rsid w:val="009B70EC"/>
    <w:rsid w:val="009B7193"/>
    <w:rsid w:val="009B7567"/>
    <w:rsid w:val="009B7FE3"/>
    <w:rsid w:val="009C09CD"/>
    <w:rsid w:val="009C0AE7"/>
    <w:rsid w:val="009C1AC1"/>
    <w:rsid w:val="009C1D17"/>
    <w:rsid w:val="009C1E22"/>
    <w:rsid w:val="009C22C1"/>
    <w:rsid w:val="009C2C4D"/>
    <w:rsid w:val="009C3081"/>
    <w:rsid w:val="009C32A3"/>
    <w:rsid w:val="009C34C0"/>
    <w:rsid w:val="009C3576"/>
    <w:rsid w:val="009C3B44"/>
    <w:rsid w:val="009C3BE9"/>
    <w:rsid w:val="009C4F9E"/>
    <w:rsid w:val="009C5FF1"/>
    <w:rsid w:val="009C6076"/>
    <w:rsid w:val="009C61E3"/>
    <w:rsid w:val="009C66F4"/>
    <w:rsid w:val="009C6E65"/>
    <w:rsid w:val="009C7277"/>
    <w:rsid w:val="009C7735"/>
    <w:rsid w:val="009C7911"/>
    <w:rsid w:val="009D008C"/>
    <w:rsid w:val="009D131D"/>
    <w:rsid w:val="009D1CB8"/>
    <w:rsid w:val="009D2179"/>
    <w:rsid w:val="009D2615"/>
    <w:rsid w:val="009D2AFD"/>
    <w:rsid w:val="009D301B"/>
    <w:rsid w:val="009D3117"/>
    <w:rsid w:val="009D3A4C"/>
    <w:rsid w:val="009D3B6A"/>
    <w:rsid w:val="009D41AD"/>
    <w:rsid w:val="009D4565"/>
    <w:rsid w:val="009D4646"/>
    <w:rsid w:val="009D5473"/>
    <w:rsid w:val="009D6577"/>
    <w:rsid w:val="009D676B"/>
    <w:rsid w:val="009D6C74"/>
    <w:rsid w:val="009D6F7E"/>
    <w:rsid w:val="009D7059"/>
    <w:rsid w:val="009D7838"/>
    <w:rsid w:val="009D7A6C"/>
    <w:rsid w:val="009D7D9F"/>
    <w:rsid w:val="009D7FB0"/>
    <w:rsid w:val="009E0A86"/>
    <w:rsid w:val="009E1660"/>
    <w:rsid w:val="009E1A1D"/>
    <w:rsid w:val="009E1AA3"/>
    <w:rsid w:val="009E2541"/>
    <w:rsid w:val="009E276E"/>
    <w:rsid w:val="009E2B3E"/>
    <w:rsid w:val="009E3277"/>
    <w:rsid w:val="009E32C6"/>
    <w:rsid w:val="009E32E5"/>
    <w:rsid w:val="009E34C0"/>
    <w:rsid w:val="009E390E"/>
    <w:rsid w:val="009E39D5"/>
    <w:rsid w:val="009E3DE2"/>
    <w:rsid w:val="009E3FC7"/>
    <w:rsid w:val="009E4320"/>
    <w:rsid w:val="009E4383"/>
    <w:rsid w:val="009E47FC"/>
    <w:rsid w:val="009E485F"/>
    <w:rsid w:val="009E4B97"/>
    <w:rsid w:val="009E4D94"/>
    <w:rsid w:val="009E53D7"/>
    <w:rsid w:val="009E54CD"/>
    <w:rsid w:val="009E5912"/>
    <w:rsid w:val="009E5B12"/>
    <w:rsid w:val="009E5C8F"/>
    <w:rsid w:val="009E62DC"/>
    <w:rsid w:val="009E64E2"/>
    <w:rsid w:val="009E679A"/>
    <w:rsid w:val="009E6DD1"/>
    <w:rsid w:val="009E7438"/>
    <w:rsid w:val="009E7820"/>
    <w:rsid w:val="009E7D21"/>
    <w:rsid w:val="009F0699"/>
    <w:rsid w:val="009F0815"/>
    <w:rsid w:val="009F0F91"/>
    <w:rsid w:val="009F1396"/>
    <w:rsid w:val="009F1D32"/>
    <w:rsid w:val="009F210E"/>
    <w:rsid w:val="009F29E8"/>
    <w:rsid w:val="009F2A04"/>
    <w:rsid w:val="009F2A3F"/>
    <w:rsid w:val="009F30B2"/>
    <w:rsid w:val="009F3E90"/>
    <w:rsid w:val="009F420E"/>
    <w:rsid w:val="009F47BC"/>
    <w:rsid w:val="009F4982"/>
    <w:rsid w:val="009F4E54"/>
    <w:rsid w:val="009F4EAB"/>
    <w:rsid w:val="009F4F05"/>
    <w:rsid w:val="009F5257"/>
    <w:rsid w:val="009F54AE"/>
    <w:rsid w:val="009F58A8"/>
    <w:rsid w:val="009F5C41"/>
    <w:rsid w:val="009F5C4B"/>
    <w:rsid w:val="009F5E0D"/>
    <w:rsid w:val="009F6A2A"/>
    <w:rsid w:val="009F6D63"/>
    <w:rsid w:val="009F7C82"/>
    <w:rsid w:val="009F7E44"/>
    <w:rsid w:val="00A00064"/>
    <w:rsid w:val="00A00454"/>
    <w:rsid w:val="00A0051E"/>
    <w:rsid w:val="00A00574"/>
    <w:rsid w:val="00A00B89"/>
    <w:rsid w:val="00A01CDA"/>
    <w:rsid w:val="00A01CF0"/>
    <w:rsid w:val="00A0209E"/>
    <w:rsid w:val="00A020EF"/>
    <w:rsid w:val="00A02F92"/>
    <w:rsid w:val="00A032E1"/>
    <w:rsid w:val="00A03660"/>
    <w:rsid w:val="00A03A87"/>
    <w:rsid w:val="00A03B1B"/>
    <w:rsid w:val="00A03BE2"/>
    <w:rsid w:val="00A03D79"/>
    <w:rsid w:val="00A03E56"/>
    <w:rsid w:val="00A04056"/>
    <w:rsid w:val="00A04071"/>
    <w:rsid w:val="00A041C3"/>
    <w:rsid w:val="00A049F6"/>
    <w:rsid w:val="00A054C3"/>
    <w:rsid w:val="00A056DE"/>
    <w:rsid w:val="00A05B1D"/>
    <w:rsid w:val="00A05F93"/>
    <w:rsid w:val="00A069A0"/>
    <w:rsid w:val="00A06D06"/>
    <w:rsid w:val="00A071EF"/>
    <w:rsid w:val="00A0768E"/>
    <w:rsid w:val="00A07E8B"/>
    <w:rsid w:val="00A07FFE"/>
    <w:rsid w:val="00A103AB"/>
    <w:rsid w:val="00A10AAA"/>
    <w:rsid w:val="00A10DBA"/>
    <w:rsid w:val="00A10E35"/>
    <w:rsid w:val="00A116FA"/>
    <w:rsid w:val="00A119D4"/>
    <w:rsid w:val="00A12481"/>
    <w:rsid w:val="00A125D2"/>
    <w:rsid w:val="00A12747"/>
    <w:rsid w:val="00A128BA"/>
    <w:rsid w:val="00A1317D"/>
    <w:rsid w:val="00A13841"/>
    <w:rsid w:val="00A13EE4"/>
    <w:rsid w:val="00A14780"/>
    <w:rsid w:val="00A14E17"/>
    <w:rsid w:val="00A150D7"/>
    <w:rsid w:val="00A1532D"/>
    <w:rsid w:val="00A156B7"/>
    <w:rsid w:val="00A158B4"/>
    <w:rsid w:val="00A15BF2"/>
    <w:rsid w:val="00A15CEB"/>
    <w:rsid w:val="00A15D44"/>
    <w:rsid w:val="00A1600E"/>
    <w:rsid w:val="00A16063"/>
    <w:rsid w:val="00A16605"/>
    <w:rsid w:val="00A166B2"/>
    <w:rsid w:val="00A167AC"/>
    <w:rsid w:val="00A16C81"/>
    <w:rsid w:val="00A16DCF"/>
    <w:rsid w:val="00A1752D"/>
    <w:rsid w:val="00A17F95"/>
    <w:rsid w:val="00A20857"/>
    <w:rsid w:val="00A20DD4"/>
    <w:rsid w:val="00A2103A"/>
    <w:rsid w:val="00A21571"/>
    <w:rsid w:val="00A21871"/>
    <w:rsid w:val="00A21C73"/>
    <w:rsid w:val="00A22056"/>
    <w:rsid w:val="00A22F6A"/>
    <w:rsid w:val="00A233B3"/>
    <w:rsid w:val="00A235C2"/>
    <w:rsid w:val="00A23D22"/>
    <w:rsid w:val="00A23EF2"/>
    <w:rsid w:val="00A2409C"/>
    <w:rsid w:val="00A24829"/>
    <w:rsid w:val="00A249F4"/>
    <w:rsid w:val="00A24F8F"/>
    <w:rsid w:val="00A250E0"/>
    <w:rsid w:val="00A25386"/>
    <w:rsid w:val="00A25818"/>
    <w:rsid w:val="00A25F45"/>
    <w:rsid w:val="00A25FC7"/>
    <w:rsid w:val="00A2603D"/>
    <w:rsid w:val="00A2656C"/>
    <w:rsid w:val="00A274C5"/>
    <w:rsid w:val="00A275E3"/>
    <w:rsid w:val="00A27D2A"/>
    <w:rsid w:val="00A301BD"/>
    <w:rsid w:val="00A30F42"/>
    <w:rsid w:val="00A31068"/>
    <w:rsid w:val="00A31704"/>
    <w:rsid w:val="00A31A60"/>
    <w:rsid w:val="00A32689"/>
    <w:rsid w:val="00A329C8"/>
    <w:rsid w:val="00A32BD7"/>
    <w:rsid w:val="00A32FE9"/>
    <w:rsid w:val="00A3370B"/>
    <w:rsid w:val="00A338B4"/>
    <w:rsid w:val="00A34F59"/>
    <w:rsid w:val="00A35011"/>
    <w:rsid w:val="00A35268"/>
    <w:rsid w:val="00A3536E"/>
    <w:rsid w:val="00A355F4"/>
    <w:rsid w:val="00A35F81"/>
    <w:rsid w:val="00A36427"/>
    <w:rsid w:val="00A36582"/>
    <w:rsid w:val="00A365C6"/>
    <w:rsid w:val="00A36AE3"/>
    <w:rsid w:val="00A36D43"/>
    <w:rsid w:val="00A36E60"/>
    <w:rsid w:val="00A37C24"/>
    <w:rsid w:val="00A37D54"/>
    <w:rsid w:val="00A37ED7"/>
    <w:rsid w:val="00A40463"/>
    <w:rsid w:val="00A40817"/>
    <w:rsid w:val="00A40DAC"/>
    <w:rsid w:val="00A4104F"/>
    <w:rsid w:val="00A420CE"/>
    <w:rsid w:val="00A4213A"/>
    <w:rsid w:val="00A4224C"/>
    <w:rsid w:val="00A422CA"/>
    <w:rsid w:val="00A434D7"/>
    <w:rsid w:val="00A435B1"/>
    <w:rsid w:val="00A43687"/>
    <w:rsid w:val="00A43776"/>
    <w:rsid w:val="00A448AD"/>
    <w:rsid w:val="00A44C3E"/>
    <w:rsid w:val="00A45332"/>
    <w:rsid w:val="00A45380"/>
    <w:rsid w:val="00A45387"/>
    <w:rsid w:val="00A455FB"/>
    <w:rsid w:val="00A456A0"/>
    <w:rsid w:val="00A45B4F"/>
    <w:rsid w:val="00A45E73"/>
    <w:rsid w:val="00A45F39"/>
    <w:rsid w:val="00A46461"/>
    <w:rsid w:val="00A465E9"/>
    <w:rsid w:val="00A466EA"/>
    <w:rsid w:val="00A46786"/>
    <w:rsid w:val="00A46809"/>
    <w:rsid w:val="00A46A97"/>
    <w:rsid w:val="00A46E13"/>
    <w:rsid w:val="00A46EEF"/>
    <w:rsid w:val="00A47435"/>
    <w:rsid w:val="00A47BC2"/>
    <w:rsid w:val="00A47C40"/>
    <w:rsid w:val="00A503BA"/>
    <w:rsid w:val="00A50B41"/>
    <w:rsid w:val="00A51089"/>
    <w:rsid w:val="00A511C9"/>
    <w:rsid w:val="00A517BA"/>
    <w:rsid w:val="00A51CB8"/>
    <w:rsid w:val="00A525CF"/>
    <w:rsid w:val="00A526D9"/>
    <w:rsid w:val="00A52ECB"/>
    <w:rsid w:val="00A52EE7"/>
    <w:rsid w:val="00A53DBB"/>
    <w:rsid w:val="00A54891"/>
    <w:rsid w:val="00A54929"/>
    <w:rsid w:val="00A54A9B"/>
    <w:rsid w:val="00A54A9D"/>
    <w:rsid w:val="00A556D9"/>
    <w:rsid w:val="00A55968"/>
    <w:rsid w:val="00A55C94"/>
    <w:rsid w:val="00A56066"/>
    <w:rsid w:val="00A56387"/>
    <w:rsid w:val="00A5662E"/>
    <w:rsid w:val="00A567C8"/>
    <w:rsid w:val="00A56C54"/>
    <w:rsid w:val="00A5775F"/>
    <w:rsid w:val="00A60776"/>
    <w:rsid w:val="00A61118"/>
    <w:rsid w:val="00A612A2"/>
    <w:rsid w:val="00A61386"/>
    <w:rsid w:val="00A61782"/>
    <w:rsid w:val="00A61A3B"/>
    <w:rsid w:val="00A62950"/>
    <w:rsid w:val="00A6354A"/>
    <w:rsid w:val="00A63572"/>
    <w:rsid w:val="00A645B7"/>
    <w:rsid w:val="00A646E8"/>
    <w:rsid w:val="00A654D9"/>
    <w:rsid w:val="00A65F88"/>
    <w:rsid w:val="00A65FC1"/>
    <w:rsid w:val="00A660B4"/>
    <w:rsid w:val="00A664E6"/>
    <w:rsid w:val="00A66AEA"/>
    <w:rsid w:val="00A66E45"/>
    <w:rsid w:val="00A67209"/>
    <w:rsid w:val="00A67D79"/>
    <w:rsid w:val="00A67F7B"/>
    <w:rsid w:val="00A7023D"/>
    <w:rsid w:val="00A70516"/>
    <w:rsid w:val="00A70E92"/>
    <w:rsid w:val="00A71949"/>
    <w:rsid w:val="00A7194F"/>
    <w:rsid w:val="00A722D5"/>
    <w:rsid w:val="00A72654"/>
    <w:rsid w:val="00A72ED3"/>
    <w:rsid w:val="00A73085"/>
    <w:rsid w:val="00A730C7"/>
    <w:rsid w:val="00A73EC1"/>
    <w:rsid w:val="00A7412D"/>
    <w:rsid w:val="00A74838"/>
    <w:rsid w:val="00A74BD9"/>
    <w:rsid w:val="00A752D9"/>
    <w:rsid w:val="00A75657"/>
    <w:rsid w:val="00A7574D"/>
    <w:rsid w:val="00A758ED"/>
    <w:rsid w:val="00A76E00"/>
    <w:rsid w:val="00A76E22"/>
    <w:rsid w:val="00A77227"/>
    <w:rsid w:val="00A77320"/>
    <w:rsid w:val="00A775E4"/>
    <w:rsid w:val="00A77657"/>
    <w:rsid w:val="00A77D33"/>
    <w:rsid w:val="00A77E72"/>
    <w:rsid w:val="00A80138"/>
    <w:rsid w:val="00A805BD"/>
    <w:rsid w:val="00A80913"/>
    <w:rsid w:val="00A8105B"/>
    <w:rsid w:val="00A810F0"/>
    <w:rsid w:val="00A81205"/>
    <w:rsid w:val="00A816A5"/>
    <w:rsid w:val="00A81BA2"/>
    <w:rsid w:val="00A82229"/>
    <w:rsid w:val="00A82391"/>
    <w:rsid w:val="00A824F8"/>
    <w:rsid w:val="00A838BE"/>
    <w:rsid w:val="00A84043"/>
    <w:rsid w:val="00A844B0"/>
    <w:rsid w:val="00A846AB"/>
    <w:rsid w:val="00A84CCD"/>
    <w:rsid w:val="00A84CD3"/>
    <w:rsid w:val="00A84FD8"/>
    <w:rsid w:val="00A86138"/>
    <w:rsid w:val="00A861B5"/>
    <w:rsid w:val="00A8625D"/>
    <w:rsid w:val="00A863AF"/>
    <w:rsid w:val="00A864DB"/>
    <w:rsid w:val="00A86735"/>
    <w:rsid w:val="00A867B5"/>
    <w:rsid w:val="00A868A3"/>
    <w:rsid w:val="00A86CBB"/>
    <w:rsid w:val="00A873EC"/>
    <w:rsid w:val="00A87A28"/>
    <w:rsid w:val="00A902D8"/>
    <w:rsid w:val="00A9041A"/>
    <w:rsid w:val="00A90617"/>
    <w:rsid w:val="00A90B8B"/>
    <w:rsid w:val="00A90ED3"/>
    <w:rsid w:val="00A91098"/>
    <w:rsid w:val="00A9148F"/>
    <w:rsid w:val="00A91852"/>
    <w:rsid w:val="00A91CC5"/>
    <w:rsid w:val="00A92422"/>
    <w:rsid w:val="00A92BA7"/>
    <w:rsid w:val="00A92E96"/>
    <w:rsid w:val="00A93A47"/>
    <w:rsid w:val="00A9435B"/>
    <w:rsid w:val="00A944F9"/>
    <w:rsid w:val="00A94CF3"/>
    <w:rsid w:val="00A96533"/>
    <w:rsid w:val="00A97477"/>
    <w:rsid w:val="00A97EE2"/>
    <w:rsid w:val="00AA0738"/>
    <w:rsid w:val="00AA081C"/>
    <w:rsid w:val="00AA147B"/>
    <w:rsid w:val="00AA1A2C"/>
    <w:rsid w:val="00AA1EEE"/>
    <w:rsid w:val="00AA23CF"/>
    <w:rsid w:val="00AA250D"/>
    <w:rsid w:val="00AA2600"/>
    <w:rsid w:val="00AA2636"/>
    <w:rsid w:val="00AA287C"/>
    <w:rsid w:val="00AA2A33"/>
    <w:rsid w:val="00AA33D4"/>
    <w:rsid w:val="00AA342A"/>
    <w:rsid w:val="00AA3959"/>
    <w:rsid w:val="00AA3D5C"/>
    <w:rsid w:val="00AA3F33"/>
    <w:rsid w:val="00AA423C"/>
    <w:rsid w:val="00AA455D"/>
    <w:rsid w:val="00AA4760"/>
    <w:rsid w:val="00AA476C"/>
    <w:rsid w:val="00AA4B70"/>
    <w:rsid w:val="00AA4BE5"/>
    <w:rsid w:val="00AA4C1D"/>
    <w:rsid w:val="00AA5347"/>
    <w:rsid w:val="00AA54FD"/>
    <w:rsid w:val="00AA55C9"/>
    <w:rsid w:val="00AA6262"/>
    <w:rsid w:val="00AA63EE"/>
    <w:rsid w:val="00AA64B1"/>
    <w:rsid w:val="00AA6B97"/>
    <w:rsid w:val="00AA6E4F"/>
    <w:rsid w:val="00AA71CF"/>
    <w:rsid w:val="00AA76AE"/>
    <w:rsid w:val="00AA79F6"/>
    <w:rsid w:val="00AB002B"/>
    <w:rsid w:val="00AB039E"/>
    <w:rsid w:val="00AB03EB"/>
    <w:rsid w:val="00AB0C48"/>
    <w:rsid w:val="00AB0C65"/>
    <w:rsid w:val="00AB0FD4"/>
    <w:rsid w:val="00AB18FB"/>
    <w:rsid w:val="00AB21D3"/>
    <w:rsid w:val="00AB2381"/>
    <w:rsid w:val="00AB2829"/>
    <w:rsid w:val="00AB2C3A"/>
    <w:rsid w:val="00AB2E52"/>
    <w:rsid w:val="00AB2EC0"/>
    <w:rsid w:val="00AB2FF0"/>
    <w:rsid w:val="00AB37B6"/>
    <w:rsid w:val="00AB3F96"/>
    <w:rsid w:val="00AB3F9A"/>
    <w:rsid w:val="00AB412F"/>
    <w:rsid w:val="00AB44B6"/>
    <w:rsid w:val="00AB4910"/>
    <w:rsid w:val="00AB4C54"/>
    <w:rsid w:val="00AB52A7"/>
    <w:rsid w:val="00AB5387"/>
    <w:rsid w:val="00AB5708"/>
    <w:rsid w:val="00AB5FA3"/>
    <w:rsid w:val="00AB5FCA"/>
    <w:rsid w:val="00AB614A"/>
    <w:rsid w:val="00AB6FF5"/>
    <w:rsid w:val="00AB77BE"/>
    <w:rsid w:val="00AB78A5"/>
    <w:rsid w:val="00AC01E0"/>
    <w:rsid w:val="00AC01FA"/>
    <w:rsid w:val="00AC0210"/>
    <w:rsid w:val="00AC04FC"/>
    <w:rsid w:val="00AC0657"/>
    <w:rsid w:val="00AC07DC"/>
    <w:rsid w:val="00AC0808"/>
    <w:rsid w:val="00AC0A67"/>
    <w:rsid w:val="00AC0CD1"/>
    <w:rsid w:val="00AC0D1C"/>
    <w:rsid w:val="00AC127D"/>
    <w:rsid w:val="00AC2B30"/>
    <w:rsid w:val="00AC2FEE"/>
    <w:rsid w:val="00AC3573"/>
    <w:rsid w:val="00AC35DB"/>
    <w:rsid w:val="00AC3901"/>
    <w:rsid w:val="00AC3C3E"/>
    <w:rsid w:val="00AC3DDB"/>
    <w:rsid w:val="00AC4038"/>
    <w:rsid w:val="00AC4F7E"/>
    <w:rsid w:val="00AC4FCD"/>
    <w:rsid w:val="00AC5215"/>
    <w:rsid w:val="00AC59CE"/>
    <w:rsid w:val="00AC5A35"/>
    <w:rsid w:val="00AC5A6B"/>
    <w:rsid w:val="00AC5BAD"/>
    <w:rsid w:val="00AC5F4D"/>
    <w:rsid w:val="00AC5F7F"/>
    <w:rsid w:val="00AC680C"/>
    <w:rsid w:val="00AC698B"/>
    <w:rsid w:val="00AC6A4F"/>
    <w:rsid w:val="00AC6D4A"/>
    <w:rsid w:val="00AC707C"/>
    <w:rsid w:val="00AC7143"/>
    <w:rsid w:val="00AC72E6"/>
    <w:rsid w:val="00AC76E6"/>
    <w:rsid w:val="00AC7C49"/>
    <w:rsid w:val="00AC7E0B"/>
    <w:rsid w:val="00AD06B5"/>
    <w:rsid w:val="00AD06D9"/>
    <w:rsid w:val="00AD07A8"/>
    <w:rsid w:val="00AD099A"/>
    <w:rsid w:val="00AD0D2C"/>
    <w:rsid w:val="00AD0FEA"/>
    <w:rsid w:val="00AD10B1"/>
    <w:rsid w:val="00AD10B8"/>
    <w:rsid w:val="00AD1257"/>
    <w:rsid w:val="00AD19E2"/>
    <w:rsid w:val="00AD28C5"/>
    <w:rsid w:val="00AD2B34"/>
    <w:rsid w:val="00AD2F45"/>
    <w:rsid w:val="00AD34AF"/>
    <w:rsid w:val="00AD3906"/>
    <w:rsid w:val="00AD48D7"/>
    <w:rsid w:val="00AD497A"/>
    <w:rsid w:val="00AD4DA1"/>
    <w:rsid w:val="00AD4DA7"/>
    <w:rsid w:val="00AD4EDD"/>
    <w:rsid w:val="00AD4F61"/>
    <w:rsid w:val="00AD511E"/>
    <w:rsid w:val="00AD51CC"/>
    <w:rsid w:val="00AD5BDD"/>
    <w:rsid w:val="00AD5C53"/>
    <w:rsid w:val="00AD5F4A"/>
    <w:rsid w:val="00AD606A"/>
    <w:rsid w:val="00AD667F"/>
    <w:rsid w:val="00AD67A7"/>
    <w:rsid w:val="00AD67AB"/>
    <w:rsid w:val="00AD6E6C"/>
    <w:rsid w:val="00AD71D0"/>
    <w:rsid w:val="00AD76F0"/>
    <w:rsid w:val="00AD7725"/>
    <w:rsid w:val="00AD7B50"/>
    <w:rsid w:val="00AD7EEA"/>
    <w:rsid w:val="00AE09F8"/>
    <w:rsid w:val="00AE0D6F"/>
    <w:rsid w:val="00AE0D9B"/>
    <w:rsid w:val="00AE0FB3"/>
    <w:rsid w:val="00AE17EA"/>
    <w:rsid w:val="00AE19C5"/>
    <w:rsid w:val="00AE1EE3"/>
    <w:rsid w:val="00AE1FAC"/>
    <w:rsid w:val="00AE255A"/>
    <w:rsid w:val="00AE2807"/>
    <w:rsid w:val="00AE2849"/>
    <w:rsid w:val="00AE2DD8"/>
    <w:rsid w:val="00AE33CE"/>
    <w:rsid w:val="00AE3687"/>
    <w:rsid w:val="00AE3B11"/>
    <w:rsid w:val="00AE4398"/>
    <w:rsid w:val="00AE43E4"/>
    <w:rsid w:val="00AE47C1"/>
    <w:rsid w:val="00AE4801"/>
    <w:rsid w:val="00AE48BB"/>
    <w:rsid w:val="00AE4ABC"/>
    <w:rsid w:val="00AE5123"/>
    <w:rsid w:val="00AE5AA1"/>
    <w:rsid w:val="00AE5E56"/>
    <w:rsid w:val="00AE65C4"/>
    <w:rsid w:val="00AE6F64"/>
    <w:rsid w:val="00AE714B"/>
    <w:rsid w:val="00AE7235"/>
    <w:rsid w:val="00AE7366"/>
    <w:rsid w:val="00AE7635"/>
    <w:rsid w:val="00AE7903"/>
    <w:rsid w:val="00AF00EF"/>
    <w:rsid w:val="00AF031D"/>
    <w:rsid w:val="00AF0583"/>
    <w:rsid w:val="00AF0610"/>
    <w:rsid w:val="00AF0A8F"/>
    <w:rsid w:val="00AF0EC4"/>
    <w:rsid w:val="00AF1AEF"/>
    <w:rsid w:val="00AF2643"/>
    <w:rsid w:val="00AF29A9"/>
    <w:rsid w:val="00AF2CE3"/>
    <w:rsid w:val="00AF2D08"/>
    <w:rsid w:val="00AF3107"/>
    <w:rsid w:val="00AF367F"/>
    <w:rsid w:val="00AF36A3"/>
    <w:rsid w:val="00AF36C2"/>
    <w:rsid w:val="00AF4032"/>
    <w:rsid w:val="00AF42CE"/>
    <w:rsid w:val="00AF470A"/>
    <w:rsid w:val="00AF4C2C"/>
    <w:rsid w:val="00AF4C3F"/>
    <w:rsid w:val="00AF4DDB"/>
    <w:rsid w:val="00AF4E65"/>
    <w:rsid w:val="00AF529B"/>
    <w:rsid w:val="00AF56F6"/>
    <w:rsid w:val="00AF575B"/>
    <w:rsid w:val="00AF6437"/>
    <w:rsid w:val="00AF6F2C"/>
    <w:rsid w:val="00AF6FB8"/>
    <w:rsid w:val="00AF709F"/>
    <w:rsid w:val="00AF7135"/>
    <w:rsid w:val="00AF7F01"/>
    <w:rsid w:val="00B00044"/>
    <w:rsid w:val="00B00B43"/>
    <w:rsid w:val="00B00D65"/>
    <w:rsid w:val="00B0136C"/>
    <w:rsid w:val="00B016EA"/>
    <w:rsid w:val="00B01765"/>
    <w:rsid w:val="00B01799"/>
    <w:rsid w:val="00B01899"/>
    <w:rsid w:val="00B019EE"/>
    <w:rsid w:val="00B020BF"/>
    <w:rsid w:val="00B0223B"/>
    <w:rsid w:val="00B022A3"/>
    <w:rsid w:val="00B02B02"/>
    <w:rsid w:val="00B03914"/>
    <w:rsid w:val="00B03E12"/>
    <w:rsid w:val="00B040BD"/>
    <w:rsid w:val="00B041C3"/>
    <w:rsid w:val="00B041EB"/>
    <w:rsid w:val="00B0427E"/>
    <w:rsid w:val="00B0460B"/>
    <w:rsid w:val="00B0476E"/>
    <w:rsid w:val="00B048B5"/>
    <w:rsid w:val="00B04CE1"/>
    <w:rsid w:val="00B05240"/>
    <w:rsid w:val="00B0527D"/>
    <w:rsid w:val="00B05322"/>
    <w:rsid w:val="00B05764"/>
    <w:rsid w:val="00B05A24"/>
    <w:rsid w:val="00B05AEC"/>
    <w:rsid w:val="00B05FC4"/>
    <w:rsid w:val="00B05FDC"/>
    <w:rsid w:val="00B0666C"/>
    <w:rsid w:val="00B06849"/>
    <w:rsid w:val="00B06A1E"/>
    <w:rsid w:val="00B06CFB"/>
    <w:rsid w:val="00B07B18"/>
    <w:rsid w:val="00B07E40"/>
    <w:rsid w:val="00B1014F"/>
    <w:rsid w:val="00B1078F"/>
    <w:rsid w:val="00B10AB3"/>
    <w:rsid w:val="00B10AD5"/>
    <w:rsid w:val="00B10B43"/>
    <w:rsid w:val="00B10BCD"/>
    <w:rsid w:val="00B113EA"/>
    <w:rsid w:val="00B119FF"/>
    <w:rsid w:val="00B11E6D"/>
    <w:rsid w:val="00B12395"/>
    <w:rsid w:val="00B127F0"/>
    <w:rsid w:val="00B12F22"/>
    <w:rsid w:val="00B12F2C"/>
    <w:rsid w:val="00B1306B"/>
    <w:rsid w:val="00B13C07"/>
    <w:rsid w:val="00B13C88"/>
    <w:rsid w:val="00B14815"/>
    <w:rsid w:val="00B14A7C"/>
    <w:rsid w:val="00B14C64"/>
    <w:rsid w:val="00B15241"/>
    <w:rsid w:val="00B1545A"/>
    <w:rsid w:val="00B154EE"/>
    <w:rsid w:val="00B1594F"/>
    <w:rsid w:val="00B159C1"/>
    <w:rsid w:val="00B15AC7"/>
    <w:rsid w:val="00B15DE1"/>
    <w:rsid w:val="00B16432"/>
    <w:rsid w:val="00B169DF"/>
    <w:rsid w:val="00B16FA7"/>
    <w:rsid w:val="00B171B9"/>
    <w:rsid w:val="00B173E9"/>
    <w:rsid w:val="00B17431"/>
    <w:rsid w:val="00B176C1"/>
    <w:rsid w:val="00B176C4"/>
    <w:rsid w:val="00B17F61"/>
    <w:rsid w:val="00B20098"/>
    <w:rsid w:val="00B20626"/>
    <w:rsid w:val="00B20B3F"/>
    <w:rsid w:val="00B212A3"/>
    <w:rsid w:val="00B21554"/>
    <w:rsid w:val="00B219ED"/>
    <w:rsid w:val="00B21AF5"/>
    <w:rsid w:val="00B21C14"/>
    <w:rsid w:val="00B22052"/>
    <w:rsid w:val="00B221E4"/>
    <w:rsid w:val="00B22288"/>
    <w:rsid w:val="00B222BC"/>
    <w:rsid w:val="00B22EB3"/>
    <w:rsid w:val="00B230AF"/>
    <w:rsid w:val="00B2326F"/>
    <w:rsid w:val="00B2344D"/>
    <w:rsid w:val="00B235B3"/>
    <w:rsid w:val="00B237D2"/>
    <w:rsid w:val="00B2443C"/>
    <w:rsid w:val="00B254FF"/>
    <w:rsid w:val="00B2581F"/>
    <w:rsid w:val="00B25BE0"/>
    <w:rsid w:val="00B25C5D"/>
    <w:rsid w:val="00B25D37"/>
    <w:rsid w:val="00B25E0B"/>
    <w:rsid w:val="00B265BE"/>
    <w:rsid w:val="00B26806"/>
    <w:rsid w:val="00B26D34"/>
    <w:rsid w:val="00B2739E"/>
    <w:rsid w:val="00B273FE"/>
    <w:rsid w:val="00B2744B"/>
    <w:rsid w:val="00B279CE"/>
    <w:rsid w:val="00B3011B"/>
    <w:rsid w:val="00B30485"/>
    <w:rsid w:val="00B30547"/>
    <w:rsid w:val="00B30640"/>
    <w:rsid w:val="00B30AED"/>
    <w:rsid w:val="00B30D97"/>
    <w:rsid w:val="00B3119E"/>
    <w:rsid w:val="00B31518"/>
    <w:rsid w:val="00B3164D"/>
    <w:rsid w:val="00B31BA0"/>
    <w:rsid w:val="00B32275"/>
    <w:rsid w:val="00B32ACD"/>
    <w:rsid w:val="00B32BB8"/>
    <w:rsid w:val="00B338C9"/>
    <w:rsid w:val="00B33A01"/>
    <w:rsid w:val="00B33E45"/>
    <w:rsid w:val="00B33F8A"/>
    <w:rsid w:val="00B33FAB"/>
    <w:rsid w:val="00B33FD2"/>
    <w:rsid w:val="00B3420B"/>
    <w:rsid w:val="00B3557F"/>
    <w:rsid w:val="00B358A5"/>
    <w:rsid w:val="00B35939"/>
    <w:rsid w:val="00B35B44"/>
    <w:rsid w:val="00B36081"/>
    <w:rsid w:val="00B361AF"/>
    <w:rsid w:val="00B366CB"/>
    <w:rsid w:val="00B37301"/>
    <w:rsid w:val="00B37571"/>
    <w:rsid w:val="00B377A3"/>
    <w:rsid w:val="00B379AC"/>
    <w:rsid w:val="00B37B4F"/>
    <w:rsid w:val="00B37E40"/>
    <w:rsid w:val="00B40BA9"/>
    <w:rsid w:val="00B40D88"/>
    <w:rsid w:val="00B41072"/>
    <w:rsid w:val="00B41407"/>
    <w:rsid w:val="00B415F1"/>
    <w:rsid w:val="00B4199A"/>
    <w:rsid w:val="00B41C69"/>
    <w:rsid w:val="00B421B2"/>
    <w:rsid w:val="00B4244A"/>
    <w:rsid w:val="00B42690"/>
    <w:rsid w:val="00B426FD"/>
    <w:rsid w:val="00B427AC"/>
    <w:rsid w:val="00B43768"/>
    <w:rsid w:val="00B43824"/>
    <w:rsid w:val="00B43880"/>
    <w:rsid w:val="00B44D0A"/>
    <w:rsid w:val="00B450DC"/>
    <w:rsid w:val="00B4546E"/>
    <w:rsid w:val="00B45D88"/>
    <w:rsid w:val="00B46334"/>
    <w:rsid w:val="00B46371"/>
    <w:rsid w:val="00B466F6"/>
    <w:rsid w:val="00B46FBF"/>
    <w:rsid w:val="00B470BB"/>
    <w:rsid w:val="00B4716B"/>
    <w:rsid w:val="00B479A4"/>
    <w:rsid w:val="00B47A85"/>
    <w:rsid w:val="00B47B11"/>
    <w:rsid w:val="00B50AB9"/>
    <w:rsid w:val="00B51811"/>
    <w:rsid w:val="00B51B4E"/>
    <w:rsid w:val="00B51CD7"/>
    <w:rsid w:val="00B51F0B"/>
    <w:rsid w:val="00B5276C"/>
    <w:rsid w:val="00B535FD"/>
    <w:rsid w:val="00B5418C"/>
    <w:rsid w:val="00B541CF"/>
    <w:rsid w:val="00B54774"/>
    <w:rsid w:val="00B54E51"/>
    <w:rsid w:val="00B55AC9"/>
    <w:rsid w:val="00B55B09"/>
    <w:rsid w:val="00B55E01"/>
    <w:rsid w:val="00B55E4A"/>
    <w:rsid w:val="00B56247"/>
    <w:rsid w:val="00B56543"/>
    <w:rsid w:val="00B568A3"/>
    <w:rsid w:val="00B56BA9"/>
    <w:rsid w:val="00B5713D"/>
    <w:rsid w:val="00B6018E"/>
    <w:rsid w:val="00B6057F"/>
    <w:rsid w:val="00B6085F"/>
    <w:rsid w:val="00B608F6"/>
    <w:rsid w:val="00B609B6"/>
    <w:rsid w:val="00B60D43"/>
    <w:rsid w:val="00B61CB7"/>
    <w:rsid w:val="00B62204"/>
    <w:rsid w:val="00B6279F"/>
    <w:rsid w:val="00B6298C"/>
    <w:rsid w:val="00B62A02"/>
    <w:rsid w:val="00B62FEE"/>
    <w:rsid w:val="00B6316E"/>
    <w:rsid w:val="00B63355"/>
    <w:rsid w:val="00B6364D"/>
    <w:rsid w:val="00B63886"/>
    <w:rsid w:val="00B63FF6"/>
    <w:rsid w:val="00B64088"/>
    <w:rsid w:val="00B65311"/>
    <w:rsid w:val="00B65546"/>
    <w:rsid w:val="00B656BA"/>
    <w:rsid w:val="00B656D9"/>
    <w:rsid w:val="00B65950"/>
    <w:rsid w:val="00B65CF1"/>
    <w:rsid w:val="00B663BA"/>
    <w:rsid w:val="00B665DA"/>
    <w:rsid w:val="00B66BFB"/>
    <w:rsid w:val="00B675DA"/>
    <w:rsid w:val="00B704A9"/>
    <w:rsid w:val="00B70DD3"/>
    <w:rsid w:val="00B71D2C"/>
    <w:rsid w:val="00B71D46"/>
    <w:rsid w:val="00B72278"/>
    <w:rsid w:val="00B724C9"/>
    <w:rsid w:val="00B7284F"/>
    <w:rsid w:val="00B7298A"/>
    <w:rsid w:val="00B7301F"/>
    <w:rsid w:val="00B73489"/>
    <w:rsid w:val="00B73B9C"/>
    <w:rsid w:val="00B73DA5"/>
    <w:rsid w:val="00B743E4"/>
    <w:rsid w:val="00B7445E"/>
    <w:rsid w:val="00B7475E"/>
    <w:rsid w:val="00B7485D"/>
    <w:rsid w:val="00B74F7C"/>
    <w:rsid w:val="00B75063"/>
    <w:rsid w:val="00B755D7"/>
    <w:rsid w:val="00B75788"/>
    <w:rsid w:val="00B75900"/>
    <w:rsid w:val="00B75AB0"/>
    <w:rsid w:val="00B75E35"/>
    <w:rsid w:val="00B763A1"/>
    <w:rsid w:val="00B763F0"/>
    <w:rsid w:val="00B76681"/>
    <w:rsid w:val="00B767A7"/>
    <w:rsid w:val="00B76D55"/>
    <w:rsid w:val="00B771B7"/>
    <w:rsid w:val="00B771F3"/>
    <w:rsid w:val="00B77496"/>
    <w:rsid w:val="00B77A31"/>
    <w:rsid w:val="00B77D2A"/>
    <w:rsid w:val="00B77E31"/>
    <w:rsid w:val="00B77E46"/>
    <w:rsid w:val="00B77F91"/>
    <w:rsid w:val="00B77FDC"/>
    <w:rsid w:val="00B80349"/>
    <w:rsid w:val="00B806E4"/>
    <w:rsid w:val="00B80FD3"/>
    <w:rsid w:val="00B81D01"/>
    <w:rsid w:val="00B81DAA"/>
    <w:rsid w:val="00B8271B"/>
    <w:rsid w:val="00B83408"/>
    <w:rsid w:val="00B8475C"/>
    <w:rsid w:val="00B85443"/>
    <w:rsid w:val="00B8577F"/>
    <w:rsid w:val="00B85BC5"/>
    <w:rsid w:val="00B86018"/>
    <w:rsid w:val="00B861E7"/>
    <w:rsid w:val="00B86EAE"/>
    <w:rsid w:val="00B87A98"/>
    <w:rsid w:val="00B87DF7"/>
    <w:rsid w:val="00B90E37"/>
    <w:rsid w:val="00B9125D"/>
    <w:rsid w:val="00B92008"/>
    <w:rsid w:val="00B92101"/>
    <w:rsid w:val="00B9233A"/>
    <w:rsid w:val="00B92762"/>
    <w:rsid w:val="00B929B2"/>
    <w:rsid w:val="00B92BED"/>
    <w:rsid w:val="00B92C0B"/>
    <w:rsid w:val="00B92E9A"/>
    <w:rsid w:val="00B92F97"/>
    <w:rsid w:val="00B93358"/>
    <w:rsid w:val="00B933EB"/>
    <w:rsid w:val="00B934BF"/>
    <w:rsid w:val="00B93C03"/>
    <w:rsid w:val="00B93D6D"/>
    <w:rsid w:val="00B9420D"/>
    <w:rsid w:val="00B948EF"/>
    <w:rsid w:val="00B94CBD"/>
    <w:rsid w:val="00B94F23"/>
    <w:rsid w:val="00B95306"/>
    <w:rsid w:val="00B953AD"/>
    <w:rsid w:val="00B953FD"/>
    <w:rsid w:val="00B95551"/>
    <w:rsid w:val="00B9571A"/>
    <w:rsid w:val="00B95AAC"/>
    <w:rsid w:val="00B95C68"/>
    <w:rsid w:val="00B9628C"/>
    <w:rsid w:val="00B96699"/>
    <w:rsid w:val="00B96EBA"/>
    <w:rsid w:val="00B9716A"/>
    <w:rsid w:val="00B971FB"/>
    <w:rsid w:val="00B9723F"/>
    <w:rsid w:val="00B97295"/>
    <w:rsid w:val="00B97338"/>
    <w:rsid w:val="00B973F0"/>
    <w:rsid w:val="00B97480"/>
    <w:rsid w:val="00B9750A"/>
    <w:rsid w:val="00B9797B"/>
    <w:rsid w:val="00B97F91"/>
    <w:rsid w:val="00BA02F3"/>
    <w:rsid w:val="00BA045E"/>
    <w:rsid w:val="00BA0E94"/>
    <w:rsid w:val="00BA0EA4"/>
    <w:rsid w:val="00BA0FE3"/>
    <w:rsid w:val="00BA1779"/>
    <w:rsid w:val="00BA1D95"/>
    <w:rsid w:val="00BA21F8"/>
    <w:rsid w:val="00BA2629"/>
    <w:rsid w:val="00BA2F2C"/>
    <w:rsid w:val="00BA3279"/>
    <w:rsid w:val="00BA36D9"/>
    <w:rsid w:val="00BA39E5"/>
    <w:rsid w:val="00BA3DED"/>
    <w:rsid w:val="00BA4993"/>
    <w:rsid w:val="00BA4C73"/>
    <w:rsid w:val="00BA4EE1"/>
    <w:rsid w:val="00BA516D"/>
    <w:rsid w:val="00BA5ADD"/>
    <w:rsid w:val="00BA5C09"/>
    <w:rsid w:val="00BA65A9"/>
    <w:rsid w:val="00BA6E0C"/>
    <w:rsid w:val="00BA6F3D"/>
    <w:rsid w:val="00BA75AD"/>
    <w:rsid w:val="00BA7952"/>
    <w:rsid w:val="00BA79DB"/>
    <w:rsid w:val="00BB0385"/>
    <w:rsid w:val="00BB0BFF"/>
    <w:rsid w:val="00BB0F21"/>
    <w:rsid w:val="00BB1115"/>
    <w:rsid w:val="00BB1DBD"/>
    <w:rsid w:val="00BB21AA"/>
    <w:rsid w:val="00BB26B8"/>
    <w:rsid w:val="00BB28CD"/>
    <w:rsid w:val="00BB2A41"/>
    <w:rsid w:val="00BB2CF5"/>
    <w:rsid w:val="00BB2E1B"/>
    <w:rsid w:val="00BB33BE"/>
    <w:rsid w:val="00BB3826"/>
    <w:rsid w:val="00BB3D35"/>
    <w:rsid w:val="00BB41AD"/>
    <w:rsid w:val="00BB4938"/>
    <w:rsid w:val="00BB4D74"/>
    <w:rsid w:val="00BB570F"/>
    <w:rsid w:val="00BB5F93"/>
    <w:rsid w:val="00BB5FEA"/>
    <w:rsid w:val="00BB6508"/>
    <w:rsid w:val="00BB6677"/>
    <w:rsid w:val="00BB6892"/>
    <w:rsid w:val="00BB6C00"/>
    <w:rsid w:val="00BB6FA6"/>
    <w:rsid w:val="00BB7572"/>
    <w:rsid w:val="00BB76F7"/>
    <w:rsid w:val="00BB77F0"/>
    <w:rsid w:val="00BB7C0D"/>
    <w:rsid w:val="00BB7E9F"/>
    <w:rsid w:val="00BC01B6"/>
    <w:rsid w:val="00BC02ED"/>
    <w:rsid w:val="00BC02F6"/>
    <w:rsid w:val="00BC0945"/>
    <w:rsid w:val="00BC0FE5"/>
    <w:rsid w:val="00BC1076"/>
    <w:rsid w:val="00BC1717"/>
    <w:rsid w:val="00BC18CC"/>
    <w:rsid w:val="00BC260C"/>
    <w:rsid w:val="00BC26BC"/>
    <w:rsid w:val="00BC2B7C"/>
    <w:rsid w:val="00BC2BAF"/>
    <w:rsid w:val="00BC2F5A"/>
    <w:rsid w:val="00BC2F66"/>
    <w:rsid w:val="00BC3385"/>
    <w:rsid w:val="00BC33DB"/>
    <w:rsid w:val="00BC3474"/>
    <w:rsid w:val="00BC3A08"/>
    <w:rsid w:val="00BC3E6D"/>
    <w:rsid w:val="00BC46CA"/>
    <w:rsid w:val="00BC4753"/>
    <w:rsid w:val="00BC4AE1"/>
    <w:rsid w:val="00BC4D2A"/>
    <w:rsid w:val="00BC53E9"/>
    <w:rsid w:val="00BC5738"/>
    <w:rsid w:val="00BC5A73"/>
    <w:rsid w:val="00BC5C5F"/>
    <w:rsid w:val="00BC64AB"/>
    <w:rsid w:val="00BC6A75"/>
    <w:rsid w:val="00BC6DF2"/>
    <w:rsid w:val="00BC6E63"/>
    <w:rsid w:val="00BC7C37"/>
    <w:rsid w:val="00BC7F6A"/>
    <w:rsid w:val="00BD09D5"/>
    <w:rsid w:val="00BD0A48"/>
    <w:rsid w:val="00BD0AEC"/>
    <w:rsid w:val="00BD11C5"/>
    <w:rsid w:val="00BD1227"/>
    <w:rsid w:val="00BD16AF"/>
    <w:rsid w:val="00BD1B93"/>
    <w:rsid w:val="00BD231A"/>
    <w:rsid w:val="00BD2785"/>
    <w:rsid w:val="00BD29CB"/>
    <w:rsid w:val="00BD2A3E"/>
    <w:rsid w:val="00BD2E46"/>
    <w:rsid w:val="00BD30B7"/>
    <w:rsid w:val="00BD30FF"/>
    <w:rsid w:val="00BD3218"/>
    <w:rsid w:val="00BD3AD8"/>
    <w:rsid w:val="00BD3F72"/>
    <w:rsid w:val="00BD4261"/>
    <w:rsid w:val="00BD44A6"/>
    <w:rsid w:val="00BD47DE"/>
    <w:rsid w:val="00BD4879"/>
    <w:rsid w:val="00BD4F0E"/>
    <w:rsid w:val="00BD5367"/>
    <w:rsid w:val="00BD5D65"/>
    <w:rsid w:val="00BD5E6F"/>
    <w:rsid w:val="00BD6091"/>
    <w:rsid w:val="00BD610D"/>
    <w:rsid w:val="00BD62E0"/>
    <w:rsid w:val="00BD6382"/>
    <w:rsid w:val="00BD67A5"/>
    <w:rsid w:val="00BD6BAA"/>
    <w:rsid w:val="00BD6C1E"/>
    <w:rsid w:val="00BD7215"/>
    <w:rsid w:val="00BD7500"/>
    <w:rsid w:val="00BD75DE"/>
    <w:rsid w:val="00BD7F86"/>
    <w:rsid w:val="00BE0309"/>
    <w:rsid w:val="00BE0359"/>
    <w:rsid w:val="00BE04E2"/>
    <w:rsid w:val="00BE0590"/>
    <w:rsid w:val="00BE0594"/>
    <w:rsid w:val="00BE0BCE"/>
    <w:rsid w:val="00BE0BF8"/>
    <w:rsid w:val="00BE0D98"/>
    <w:rsid w:val="00BE0D9B"/>
    <w:rsid w:val="00BE0DA3"/>
    <w:rsid w:val="00BE199F"/>
    <w:rsid w:val="00BE1BB8"/>
    <w:rsid w:val="00BE1E4B"/>
    <w:rsid w:val="00BE227E"/>
    <w:rsid w:val="00BE2392"/>
    <w:rsid w:val="00BE2898"/>
    <w:rsid w:val="00BE2B78"/>
    <w:rsid w:val="00BE305D"/>
    <w:rsid w:val="00BE3597"/>
    <w:rsid w:val="00BE3B70"/>
    <w:rsid w:val="00BE3ED9"/>
    <w:rsid w:val="00BE4583"/>
    <w:rsid w:val="00BE4780"/>
    <w:rsid w:val="00BE4AF5"/>
    <w:rsid w:val="00BE56E7"/>
    <w:rsid w:val="00BE5E59"/>
    <w:rsid w:val="00BE6441"/>
    <w:rsid w:val="00BE6942"/>
    <w:rsid w:val="00BE6C00"/>
    <w:rsid w:val="00BE6F8D"/>
    <w:rsid w:val="00BE7178"/>
    <w:rsid w:val="00BE75EF"/>
    <w:rsid w:val="00BE775A"/>
    <w:rsid w:val="00BE791E"/>
    <w:rsid w:val="00BE7E86"/>
    <w:rsid w:val="00BF0446"/>
    <w:rsid w:val="00BF0577"/>
    <w:rsid w:val="00BF0AD4"/>
    <w:rsid w:val="00BF0E28"/>
    <w:rsid w:val="00BF10C3"/>
    <w:rsid w:val="00BF1409"/>
    <w:rsid w:val="00BF14CC"/>
    <w:rsid w:val="00BF1BAF"/>
    <w:rsid w:val="00BF2414"/>
    <w:rsid w:val="00BF2B03"/>
    <w:rsid w:val="00BF352B"/>
    <w:rsid w:val="00BF3538"/>
    <w:rsid w:val="00BF3703"/>
    <w:rsid w:val="00BF392A"/>
    <w:rsid w:val="00BF3A81"/>
    <w:rsid w:val="00BF46BB"/>
    <w:rsid w:val="00BF496C"/>
    <w:rsid w:val="00BF4C06"/>
    <w:rsid w:val="00BF4D69"/>
    <w:rsid w:val="00BF558E"/>
    <w:rsid w:val="00BF59CF"/>
    <w:rsid w:val="00BF6438"/>
    <w:rsid w:val="00BF6504"/>
    <w:rsid w:val="00BF6592"/>
    <w:rsid w:val="00BF7769"/>
    <w:rsid w:val="00BF7B52"/>
    <w:rsid w:val="00BF7DE7"/>
    <w:rsid w:val="00BF7F4A"/>
    <w:rsid w:val="00C00FFB"/>
    <w:rsid w:val="00C0124E"/>
    <w:rsid w:val="00C012DE"/>
    <w:rsid w:val="00C015B9"/>
    <w:rsid w:val="00C01AD6"/>
    <w:rsid w:val="00C01BA1"/>
    <w:rsid w:val="00C02362"/>
    <w:rsid w:val="00C027B0"/>
    <w:rsid w:val="00C027B5"/>
    <w:rsid w:val="00C02907"/>
    <w:rsid w:val="00C029B5"/>
    <w:rsid w:val="00C02B4B"/>
    <w:rsid w:val="00C03110"/>
    <w:rsid w:val="00C038CD"/>
    <w:rsid w:val="00C05376"/>
    <w:rsid w:val="00C05B00"/>
    <w:rsid w:val="00C05BBD"/>
    <w:rsid w:val="00C05DC4"/>
    <w:rsid w:val="00C05F60"/>
    <w:rsid w:val="00C0600B"/>
    <w:rsid w:val="00C06A33"/>
    <w:rsid w:val="00C06A42"/>
    <w:rsid w:val="00C06B03"/>
    <w:rsid w:val="00C07BF0"/>
    <w:rsid w:val="00C101B9"/>
    <w:rsid w:val="00C108E6"/>
    <w:rsid w:val="00C1105C"/>
    <w:rsid w:val="00C116E9"/>
    <w:rsid w:val="00C11E60"/>
    <w:rsid w:val="00C121D2"/>
    <w:rsid w:val="00C12211"/>
    <w:rsid w:val="00C12524"/>
    <w:rsid w:val="00C12EDE"/>
    <w:rsid w:val="00C12F72"/>
    <w:rsid w:val="00C13232"/>
    <w:rsid w:val="00C1326B"/>
    <w:rsid w:val="00C13374"/>
    <w:rsid w:val="00C13443"/>
    <w:rsid w:val="00C13684"/>
    <w:rsid w:val="00C1369C"/>
    <w:rsid w:val="00C13C77"/>
    <w:rsid w:val="00C14F82"/>
    <w:rsid w:val="00C150C9"/>
    <w:rsid w:val="00C15687"/>
    <w:rsid w:val="00C15765"/>
    <w:rsid w:val="00C15ECE"/>
    <w:rsid w:val="00C179D6"/>
    <w:rsid w:val="00C17E8C"/>
    <w:rsid w:val="00C2008A"/>
    <w:rsid w:val="00C201B3"/>
    <w:rsid w:val="00C20366"/>
    <w:rsid w:val="00C20ACF"/>
    <w:rsid w:val="00C20BC1"/>
    <w:rsid w:val="00C21040"/>
    <w:rsid w:val="00C214A0"/>
    <w:rsid w:val="00C21539"/>
    <w:rsid w:val="00C21919"/>
    <w:rsid w:val="00C21A10"/>
    <w:rsid w:val="00C21EA7"/>
    <w:rsid w:val="00C22EA6"/>
    <w:rsid w:val="00C23027"/>
    <w:rsid w:val="00C23221"/>
    <w:rsid w:val="00C2373B"/>
    <w:rsid w:val="00C24A84"/>
    <w:rsid w:val="00C24EF1"/>
    <w:rsid w:val="00C24F77"/>
    <w:rsid w:val="00C25123"/>
    <w:rsid w:val="00C264CF"/>
    <w:rsid w:val="00C273E8"/>
    <w:rsid w:val="00C30036"/>
    <w:rsid w:val="00C303A5"/>
    <w:rsid w:val="00C304EA"/>
    <w:rsid w:val="00C31643"/>
    <w:rsid w:val="00C317F6"/>
    <w:rsid w:val="00C3278A"/>
    <w:rsid w:val="00C32A9F"/>
    <w:rsid w:val="00C336F8"/>
    <w:rsid w:val="00C33B21"/>
    <w:rsid w:val="00C33F8B"/>
    <w:rsid w:val="00C341C9"/>
    <w:rsid w:val="00C343A8"/>
    <w:rsid w:val="00C34560"/>
    <w:rsid w:val="00C348D0"/>
    <w:rsid w:val="00C35111"/>
    <w:rsid w:val="00C351B4"/>
    <w:rsid w:val="00C357B3"/>
    <w:rsid w:val="00C3609E"/>
    <w:rsid w:val="00C36510"/>
    <w:rsid w:val="00C3663A"/>
    <w:rsid w:val="00C3667C"/>
    <w:rsid w:val="00C367D2"/>
    <w:rsid w:val="00C367E9"/>
    <w:rsid w:val="00C3690C"/>
    <w:rsid w:val="00C36AAC"/>
    <w:rsid w:val="00C36CA9"/>
    <w:rsid w:val="00C36CDC"/>
    <w:rsid w:val="00C36DA4"/>
    <w:rsid w:val="00C371E9"/>
    <w:rsid w:val="00C37592"/>
    <w:rsid w:val="00C37CBD"/>
    <w:rsid w:val="00C40286"/>
    <w:rsid w:val="00C406A6"/>
    <w:rsid w:val="00C408CE"/>
    <w:rsid w:val="00C40903"/>
    <w:rsid w:val="00C4110B"/>
    <w:rsid w:val="00C417BD"/>
    <w:rsid w:val="00C41CEA"/>
    <w:rsid w:val="00C41E0D"/>
    <w:rsid w:val="00C42622"/>
    <w:rsid w:val="00C43021"/>
    <w:rsid w:val="00C435A7"/>
    <w:rsid w:val="00C435EE"/>
    <w:rsid w:val="00C44191"/>
    <w:rsid w:val="00C445D4"/>
    <w:rsid w:val="00C4467E"/>
    <w:rsid w:val="00C448AD"/>
    <w:rsid w:val="00C448B0"/>
    <w:rsid w:val="00C44E77"/>
    <w:rsid w:val="00C45028"/>
    <w:rsid w:val="00C45FF2"/>
    <w:rsid w:val="00C46138"/>
    <w:rsid w:val="00C46702"/>
    <w:rsid w:val="00C46728"/>
    <w:rsid w:val="00C46A33"/>
    <w:rsid w:val="00C5021C"/>
    <w:rsid w:val="00C50FD0"/>
    <w:rsid w:val="00C5119D"/>
    <w:rsid w:val="00C51332"/>
    <w:rsid w:val="00C5243D"/>
    <w:rsid w:val="00C52486"/>
    <w:rsid w:val="00C526E5"/>
    <w:rsid w:val="00C52830"/>
    <w:rsid w:val="00C52E22"/>
    <w:rsid w:val="00C52EDC"/>
    <w:rsid w:val="00C533F2"/>
    <w:rsid w:val="00C537CD"/>
    <w:rsid w:val="00C53911"/>
    <w:rsid w:val="00C53A73"/>
    <w:rsid w:val="00C53D4E"/>
    <w:rsid w:val="00C54BA0"/>
    <w:rsid w:val="00C54BD7"/>
    <w:rsid w:val="00C54E4F"/>
    <w:rsid w:val="00C55109"/>
    <w:rsid w:val="00C55B1C"/>
    <w:rsid w:val="00C55C9E"/>
    <w:rsid w:val="00C56C3B"/>
    <w:rsid w:val="00C56EB2"/>
    <w:rsid w:val="00C5744E"/>
    <w:rsid w:val="00C577A2"/>
    <w:rsid w:val="00C57A59"/>
    <w:rsid w:val="00C57F72"/>
    <w:rsid w:val="00C57F9D"/>
    <w:rsid w:val="00C6017A"/>
    <w:rsid w:val="00C61039"/>
    <w:rsid w:val="00C6124D"/>
    <w:rsid w:val="00C61A15"/>
    <w:rsid w:val="00C61A2F"/>
    <w:rsid w:val="00C62986"/>
    <w:rsid w:val="00C62A40"/>
    <w:rsid w:val="00C62C0D"/>
    <w:rsid w:val="00C62C2A"/>
    <w:rsid w:val="00C63955"/>
    <w:rsid w:val="00C647B4"/>
    <w:rsid w:val="00C64FF0"/>
    <w:rsid w:val="00C655E5"/>
    <w:rsid w:val="00C65659"/>
    <w:rsid w:val="00C657BE"/>
    <w:rsid w:val="00C65879"/>
    <w:rsid w:val="00C659AD"/>
    <w:rsid w:val="00C66163"/>
    <w:rsid w:val="00C667E0"/>
    <w:rsid w:val="00C676CB"/>
    <w:rsid w:val="00C67B6A"/>
    <w:rsid w:val="00C67BEA"/>
    <w:rsid w:val="00C67C16"/>
    <w:rsid w:val="00C67E6A"/>
    <w:rsid w:val="00C704FC"/>
    <w:rsid w:val="00C709E1"/>
    <w:rsid w:val="00C70F30"/>
    <w:rsid w:val="00C70F86"/>
    <w:rsid w:val="00C712DE"/>
    <w:rsid w:val="00C712F2"/>
    <w:rsid w:val="00C7227F"/>
    <w:rsid w:val="00C73781"/>
    <w:rsid w:val="00C73949"/>
    <w:rsid w:val="00C74660"/>
    <w:rsid w:val="00C74888"/>
    <w:rsid w:val="00C748A7"/>
    <w:rsid w:val="00C74F00"/>
    <w:rsid w:val="00C75017"/>
    <w:rsid w:val="00C754F7"/>
    <w:rsid w:val="00C75CF3"/>
    <w:rsid w:val="00C762BF"/>
    <w:rsid w:val="00C76F03"/>
    <w:rsid w:val="00C77027"/>
    <w:rsid w:val="00C77138"/>
    <w:rsid w:val="00C7738B"/>
    <w:rsid w:val="00C77495"/>
    <w:rsid w:val="00C77935"/>
    <w:rsid w:val="00C77A2B"/>
    <w:rsid w:val="00C80000"/>
    <w:rsid w:val="00C801D8"/>
    <w:rsid w:val="00C80338"/>
    <w:rsid w:val="00C806EE"/>
    <w:rsid w:val="00C80A53"/>
    <w:rsid w:val="00C810BF"/>
    <w:rsid w:val="00C8120B"/>
    <w:rsid w:val="00C81907"/>
    <w:rsid w:val="00C82010"/>
    <w:rsid w:val="00C82717"/>
    <w:rsid w:val="00C82CB3"/>
    <w:rsid w:val="00C82FD6"/>
    <w:rsid w:val="00C83583"/>
    <w:rsid w:val="00C83947"/>
    <w:rsid w:val="00C83B48"/>
    <w:rsid w:val="00C83E75"/>
    <w:rsid w:val="00C8426E"/>
    <w:rsid w:val="00C84750"/>
    <w:rsid w:val="00C84E9A"/>
    <w:rsid w:val="00C851C7"/>
    <w:rsid w:val="00C85653"/>
    <w:rsid w:val="00C85792"/>
    <w:rsid w:val="00C858FF"/>
    <w:rsid w:val="00C863B1"/>
    <w:rsid w:val="00C86766"/>
    <w:rsid w:val="00C86951"/>
    <w:rsid w:val="00C86A45"/>
    <w:rsid w:val="00C86EDD"/>
    <w:rsid w:val="00C87003"/>
    <w:rsid w:val="00C87039"/>
    <w:rsid w:val="00C8727C"/>
    <w:rsid w:val="00C872FC"/>
    <w:rsid w:val="00C87889"/>
    <w:rsid w:val="00C87D32"/>
    <w:rsid w:val="00C90101"/>
    <w:rsid w:val="00C90EA7"/>
    <w:rsid w:val="00C91CD8"/>
    <w:rsid w:val="00C92231"/>
    <w:rsid w:val="00C9226F"/>
    <w:rsid w:val="00C92ECC"/>
    <w:rsid w:val="00C92F75"/>
    <w:rsid w:val="00C92FC9"/>
    <w:rsid w:val="00C930A5"/>
    <w:rsid w:val="00C9345B"/>
    <w:rsid w:val="00C934E1"/>
    <w:rsid w:val="00C93779"/>
    <w:rsid w:val="00C937E4"/>
    <w:rsid w:val="00C93812"/>
    <w:rsid w:val="00C95795"/>
    <w:rsid w:val="00C9584B"/>
    <w:rsid w:val="00C95867"/>
    <w:rsid w:val="00C95CE8"/>
    <w:rsid w:val="00C962E3"/>
    <w:rsid w:val="00C96F48"/>
    <w:rsid w:val="00C97562"/>
    <w:rsid w:val="00C9778D"/>
    <w:rsid w:val="00C97B7A"/>
    <w:rsid w:val="00C97FA8"/>
    <w:rsid w:val="00CA0444"/>
    <w:rsid w:val="00CA052E"/>
    <w:rsid w:val="00CA0CEA"/>
    <w:rsid w:val="00CA2245"/>
    <w:rsid w:val="00CA2355"/>
    <w:rsid w:val="00CA241D"/>
    <w:rsid w:val="00CA2486"/>
    <w:rsid w:val="00CA281D"/>
    <w:rsid w:val="00CA2C40"/>
    <w:rsid w:val="00CA2DF4"/>
    <w:rsid w:val="00CA3AC9"/>
    <w:rsid w:val="00CA3CBB"/>
    <w:rsid w:val="00CA3CDB"/>
    <w:rsid w:val="00CA4037"/>
    <w:rsid w:val="00CA4208"/>
    <w:rsid w:val="00CA43B6"/>
    <w:rsid w:val="00CA4E11"/>
    <w:rsid w:val="00CA5462"/>
    <w:rsid w:val="00CA57C2"/>
    <w:rsid w:val="00CA5FEB"/>
    <w:rsid w:val="00CA6419"/>
    <w:rsid w:val="00CA654F"/>
    <w:rsid w:val="00CA69B4"/>
    <w:rsid w:val="00CA6D0E"/>
    <w:rsid w:val="00CA6E88"/>
    <w:rsid w:val="00CA6F62"/>
    <w:rsid w:val="00CA7532"/>
    <w:rsid w:val="00CA7551"/>
    <w:rsid w:val="00CB064C"/>
    <w:rsid w:val="00CB0AD5"/>
    <w:rsid w:val="00CB0CF0"/>
    <w:rsid w:val="00CB0DFB"/>
    <w:rsid w:val="00CB0E05"/>
    <w:rsid w:val="00CB1352"/>
    <w:rsid w:val="00CB147A"/>
    <w:rsid w:val="00CB19D9"/>
    <w:rsid w:val="00CB22AD"/>
    <w:rsid w:val="00CB2723"/>
    <w:rsid w:val="00CB2B28"/>
    <w:rsid w:val="00CB32E7"/>
    <w:rsid w:val="00CB3708"/>
    <w:rsid w:val="00CB37D9"/>
    <w:rsid w:val="00CB38A5"/>
    <w:rsid w:val="00CB3930"/>
    <w:rsid w:val="00CB435D"/>
    <w:rsid w:val="00CB4377"/>
    <w:rsid w:val="00CB4C63"/>
    <w:rsid w:val="00CB4C76"/>
    <w:rsid w:val="00CB4E63"/>
    <w:rsid w:val="00CB4EF0"/>
    <w:rsid w:val="00CB4F92"/>
    <w:rsid w:val="00CB5240"/>
    <w:rsid w:val="00CB5F33"/>
    <w:rsid w:val="00CB625B"/>
    <w:rsid w:val="00CB6D0B"/>
    <w:rsid w:val="00CB7526"/>
    <w:rsid w:val="00CB78B3"/>
    <w:rsid w:val="00CB7B58"/>
    <w:rsid w:val="00CB7B89"/>
    <w:rsid w:val="00CC0692"/>
    <w:rsid w:val="00CC06EA"/>
    <w:rsid w:val="00CC0F9A"/>
    <w:rsid w:val="00CC102C"/>
    <w:rsid w:val="00CC130A"/>
    <w:rsid w:val="00CC2333"/>
    <w:rsid w:val="00CC2A3A"/>
    <w:rsid w:val="00CC2B51"/>
    <w:rsid w:val="00CC3399"/>
    <w:rsid w:val="00CC345A"/>
    <w:rsid w:val="00CC368F"/>
    <w:rsid w:val="00CC3784"/>
    <w:rsid w:val="00CC3A17"/>
    <w:rsid w:val="00CC3A79"/>
    <w:rsid w:val="00CC3CB0"/>
    <w:rsid w:val="00CC425D"/>
    <w:rsid w:val="00CC43AA"/>
    <w:rsid w:val="00CC43B5"/>
    <w:rsid w:val="00CC443B"/>
    <w:rsid w:val="00CC51CE"/>
    <w:rsid w:val="00CC5784"/>
    <w:rsid w:val="00CC5956"/>
    <w:rsid w:val="00CC5D0F"/>
    <w:rsid w:val="00CC5E5D"/>
    <w:rsid w:val="00CC6254"/>
    <w:rsid w:val="00CC63CF"/>
    <w:rsid w:val="00CC64D8"/>
    <w:rsid w:val="00CC676E"/>
    <w:rsid w:val="00CC6A95"/>
    <w:rsid w:val="00CC6B11"/>
    <w:rsid w:val="00CC6C7A"/>
    <w:rsid w:val="00CC76B6"/>
    <w:rsid w:val="00CC7769"/>
    <w:rsid w:val="00CC7A30"/>
    <w:rsid w:val="00CD0046"/>
    <w:rsid w:val="00CD037D"/>
    <w:rsid w:val="00CD0548"/>
    <w:rsid w:val="00CD0606"/>
    <w:rsid w:val="00CD0D27"/>
    <w:rsid w:val="00CD1C29"/>
    <w:rsid w:val="00CD1F1C"/>
    <w:rsid w:val="00CD204B"/>
    <w:rsid w:val="00CD238B"/>
    <w:rsid w:val="00CD287C"/>
    <w:rsid w:val="00CD2CC2"/>
    <w:rsid w:val="00CD2FA1"/>
    <w:rsid w:val="00CD3255"/>
    <w:rsid w:val="00CD334B"/>
    <w:rsid w:val="00CD35C6"/>
    <w:rsid w:val="00CD3C3B"/>
    <w:rsid w:val="00CD41A4"/>
    <w:rsid w:val="00CD4268"/>
    <w:rsid w:val="00CD426F"/>
    <w:rsid w:val="00CD4582"/>
    <w:rsid w:val="00CD4810"/>
    <w:rsid w:val="00CD5114"/>
    <w:rsid w:val="00CD5BFE"/>
    <w:rsid w:val="00CD6027"/>
    <w:rsid w:val="00CD65D0"/>
    <w:rsid w:val="00CD66BA"/>
    <w:rsid w:val="00CD6F08"/>
    <w:rsid w:val="00CD6F58"/>
    <w:rsid w:val="00CD72B8"/>
    <w:rsid w:val="00CD72F4"/>
    <w:rsid w:val="00CD757F"/>
    <w:rsid w:val="00CD7956"/>
    <w:rsid w:val="00CD7A28"/>
    <w:rsid w:val="00CE0385"/>
    <w:rsid w:val="00CE09E3"/>
    <w:rsid w:val="00CE106F"/>
    <w:rsid w:val="00CE2176"/>
    <w:rsid w:val="00CE24BE"/>
    <w:rsid w:val="00CE2B05"/>
    <w:rsid w:val="00CE2E07"/>
    <w:rsid w:val="00CE305C"/>
    <w:rsid w:val="00CE313D"/>
    <w:rsid w:val="00CE3811"/>
    <w:rsid w:val="00CE46E5"/>
    <w:rsid w:val="00CE4A68"/>
    <w:rsid w:val="00CE4E69"/>
    <w:rsid w:val="00CE5C18"/>
    <w:rsid w:val="00CE5D1E"/>
    <w:rsid w:val="00CE61F7"/>
    <w:rsid w:val="00CE63C3"/>
    <w:rsid w:val="00CE7875"/>
    <w:rsid w:val="00CF016A"/>
    <w:rsid w:val="00CF02D2"/>
    <w:rsid w:val="00CF0371"/>
    <w:rsid w:val="00CF05EE"/>
    <w:rsid w:val="00CF0B1B"/>
    <w:rsid w:val="00CF0BF3"/>
    <w:rsid w:val="00CF1377"/>
    <w:rsid w:val="00CF1468"/>
    <w:rsid w:val="00CF1697"/>
    <w:rsid w:val="00CF1D69"/>
    <w:rsid w:val="00CF2C3A"/>
    <w:rsid w:val="00CF2E3A"/>
    <w:rsid w:val="00CF31AF"/>
    <w:rsid w:val="00CF3403"/>
    <w:rsid w:val="00CF355E"/>
    <w:rsid w:val="00CF3C9D"/>
    <w:rsid w:val="00CF47DC"/>
    <w:rsid w:val="00CF4D50"/>
    <w:rsid w:val="00CF5421"/>
    <w:rsid w:val="00CF5431"/>
    <w:rsid w:val="00CF5778"/>
    <w:rsid w:val="00CF68D9"/>
    <w:rsid w:val="00CF6B25"/>
    <w:rsid w:val="00CF6DD0"/>
    <w:rsid w:val="00CF74AD"/>
    <w:rsid w:val="00CF7C05"/>
    <w:rsid w:val="00D00A9A"/>
    <w:rsid w:val="00D00AD3"/>
    <w:rsid w:val="00D00B3D"/>
    <w:rsid w:val="00D00BF7"/>
    <w:rsid w:val="00D011E2"/>
    <w:rsid w:val="00D012B6"/>
    <w:rsid w:val="00D014A9"/>
    <w:rsid w:val="00D016AF"/>
    <w:rsid w:val="00D01EB2"/>
    <w:rsid w:val="00D02294"/>
    <w:rsid w:val="00D02E05"/>
    <w:rsid w:val="00D0341A"/>
    <w:rsid w:val="00D034D6"/>
    <w:rsid w:val="00D03825"/>
    <w:rsid w:val="00D0399A"/>
    <w:rsid w:val="00D03FDA"/>
    <w:rsid w:val="00D0417E"/>
    <w:rsid w:val="00D0438D"/>
    <w:rsid w:val="00D0498A"/>
    <w:rsid w:val="00D04CF1"/>
    <w:rsid w:val="00D05156"/>
    <w:rsid w:val="00D054C1"/>
    <w:rsid w:val="00D054D3"/>
    <w:rsid w:val="00D05B80"/>
    <w:rsid w:val="00D05D6F"/>
    <w:rsid w:val="00D06070"/>
    <w:rsid w:val="00D06469"/>
    <w:rsid w:val="00D067EA"/>
    <w:rsid w:val="00D06FCF"/>
    <w:rsid w:val="00D0738D"/>
    <w:rsid w:val="00D0741F"/>
    <w:rsid w:val="00D10982"/>
    <w:rsid w:val="00D10999"/>
    <w:rsid w:val="00D10CBE"/>
    <w:rsid w:val="00D10D09"/>
    <w:rsid w:val="00D11646"/>
    <w:rsid w:val="00D11BBC"/>
    <w:rsid w:val="00D121E2"/>
    <w:rsid w:val="00D1271C"/>
    <w:rsid w:val="00D12A0E"/>
    <w:rsid w:val="00D12BAF"/>
    <w:rsid w:val="00D12DF6"/>
    <w:rsid w:val="00D12EC1"/>
    <w:rsid w:val="00D138F5"/>
    <w:rsid w:val="00D13A9A"/>
    <w:rsid w:val="00D142A7"/>
    <w:rsid w:val="00D14965"/>
    <w:rsid w:val="00D151D7"/>
    <w:rsid w:val="00D1572D"/>
    <w:rsid w:val="00D1595E"/>
    <w:rsid w:val="00D15B0D"/>
    <w:rsid w:val="00D15C94"/>
    <w:rsid w:val="00D16173"/>
    <w:rsid w:val="00D16800"/>
    <w:rsid w:val="00D168DE"/>
    <w:rsid w:val="00D16CFA"/>
    <w:rsid w:val="00D17BD5"/>
    <w:rsid w:val="00D2013C"/>
    <w:rsid w:val="00D2013E"/>
    <w:rsid w:val="00D20BC3"/>
    <w:rsid w:val="00D20EA3"/>
    <w:rsid w:val="00D21387"/>
    <w:rsid w:val="00D21734"/>
    <w:rsid w:val="00D218C9"/>
    <w:rsid w:val="00D2223C"/>
    <w:rsid w:val="00D22878"/>
    <w:rsid w:val="00D22AD9"/>
    <w:rsid w:val="00D22B15"/>
    <w:rsid w:val="00D22BDB"/>
    <w:rsid w:val="00D22E2A"/>
    <w:rsid w:val="00D2368C"/>
    <w:rsid w:val="00D23989"/>
    <w:rsid w:val="00D239F9"/>
    <w:rsid w:val="00D2422B"/>
    <w:rsid w:val="00D24975"/>
    <w:rsid w:val="00D24E48"/>
    <w:rsid w:val="00D25994"/>
    <w:rsid w:val="00D26956"/>
    <w:rsid w:val="00D26D76"/>
    <w:rsid w:val="00D26E25"/>
    <w:rsid w:val="00D26E40"/>
    <w:rsid w:val="00D270BE"/>
    <w:rsid w:val="00D27FBF"/>
    <w:rsid w:val="00D30AF4"/>
    <w:rsid w:val="00D3101D"/>
    <w:rsid w:val="00D310B4"/>
    <w:rsid w:val="00D3131C"/>
    <w:rsid w:val="00D31585"/>
    <w:rsid w:val="00D3188F"/>
    <w:rsid w:val="00D31BA7"/>
    <w:rsid w:val="00D31CF5"/>
    <w:rsid w:val="00D31D3A"/>
    <w:rsid w:val="00D32995"/>
    <w:rsid w:val="00D32E4C"/>
    <w:rsid w:val="00D332A0"/>
    <w:rsid w:val="00D3344E"/>
    <w:rsid w:val="00D33F39"/>
    <w:rsid w:val="00D34579"/>
    <w:rsid w:val="00D3462A"/>
    <w:rsid w:val="00D34A6D"/>
    <w:rsid w:val="00D353F4"/>
    <w:rsid w:val="00D3548B"/>
    <w:rsid w:val="00D3569B"/>
    <w:rsid w:val="00D35C0A"/>
    <w:rsid w:val="00D365C8"/>
    <w:rsid w:val="00D36688"/>
    <w:rsid w:val="00D36980"/>
    <w:rsid w:val="00D36DE6"/>
    <w:rsid w:val="00D372CB"/>
    <w:rsid w:val="00D37DDC"/>
    <w:rsid w:val="00D40311"/>
    <w:rsid w:val="00D40819"/>
    <w:rsid w:val="00D410A0"/>
    <w:rsid w:val="00D416DF"/>
    <w:rsid w:val="00D41E34"/>
    <w:rsid w:val="00D422DE"/>
    <w:rsid w:val="00D428D8"/>
    <w:rsid w:val="00D429AF"/>
    <w:rsid w:val="00D43078"/>
    <w:rsid w:val="00D437A7"/>
    <w:rsid w:val="00D4460E"/>
    <w:rsid w:val="00D44B59"/>
    <w:rsid w:val="00D44BC6"/>
    <w:rsid w:val="00D44DA2"/>
    <w:rsid w:val="00D45525"/>
    <w:rsid w:val="00D4558D"/>
    <w:rsid w:val="00D45676"/>
    <w:rsid w:val="00D46440"/>
    <w:rsid w:val="00D46505"/>
    <w:rsid w:val="00D46BCA"/>
    <w:rsid w:val="00D46E5D"/>
    <w:rsid w:val="00D472D2"/>
    <w:rsid w:val="00D47445"/>
    <w:rsid w:val="00D477A2"/>
    <w:rsid w:val="00D5005C"/>
    <w:rsid w:val="00D50767"/>
    <w:rsid w:val="00D5078B"/>
    <w:rsid w:val="00D50911"/>
    <w:rsid w:val="00D50E53"/>
    <w:rsid w:val="00D50F15"/>
    <w:rsid w:val="00D510BC"/>
    <w:rsid w:val="00D51D82"/>
    <w:rsid w:val="00D5223E"/>
    <w:rsid w:val="00D52585"/>
    <w:rsid w:val="00D529D0"/>
    <w:rsid w:val="00D53AB1"/>
    <w:rsid w:val="00D53CA2"/>
    <w:rsid w:val="00D53E80"/>
    <w:rsid w:val="00D53F8E"/>
    <w:rsid w:val="00D54879"/>
    <w:rsid w:val="00D54900"/>
    <w:rsid w:val="00D5575D"/>
    <w:rsid w:val="00D5590A"/>
    <w:rsid w:val="00D56B64"/>
    <w:rsid w:val="00D57100"/>
    <w:rsid w:val="00D57229"/>
    <w:rsid w:val="00D60338"/>
    <w:rsid w:val="00D60360"/>
    <w:rsid w:val="00D60C6E"/>
    <w:rsid w:val="00D60CDC"/>
    <w:rsid w:val="00D60D5F"/>
    <w:rsid w:val="00D6102C"/>
    <w:rsid w:val="00D61C19"/>
    <w:rsid w:val="00D62A6E"/>
    <w:rsid w:val="00D62AA3"/>
    <w:rsid w:val="00D62AB5"/>
    <w:rsid w:val="00D6331B"/>
    <w:rsid w:val="00D642BC"/>
    <w:rsid w:val="00D64415"/>
    <w:rsid w:val="00D64566"/>
    <w:rsid w:val="00D64635"/>
    <w:rsid w:val="00D64964"/>
    <w:rsid w:val="00D6498C"/>
    <w:rsid w:val="00D64E58"/>
    <w:rsid w:val="00D650E0"/>
    <w:rsid w:val="00D65D49"/>
    <w:rsid w:val="00D662FF"/>
    <w:rsid w:val="00D672C2"/>
    <w:rsid w:val="00D67F2A"/>
    <w:rsid w:val="00D70072"/>
    <w:rsid w:val="00D7036D"/>
    <w:rsid w:val="00D70383"/>
    <w:rsid w:val="00D704B3"/>
    <w:rsid w:val="00D7055C"/>
    <w:rsid w:val="00D71217"/>
    <w:rsid w:val="00D715B4"/>
    <w:rsid w:val="00D71B7F"/>
    <w:rsid w:val="00D71CFE"/>
    <w:rsid w:val="00D724A3"/>
    <w:rsid w:val="00D72B39"/>
    <w:rsid w:val="00D73009"/>
    <w:rsid w:val="00D730E2"/>
    <w:rsid w:val="00D731BF"/>
    <w:rsid w:val="00D73BCE"/>
    <w:rsid w:val="00D73FCA"/>
    <w:rsid w:val="00D74180"/>
    <w:rsid w:val="00D74470"/>
    <w:rsid w:val="00D744FC"/>
    <w:rsid w:val="00D7544C"/>
    <w:rsid w:val="00D7560F"/>
    <w:rsid w:val="00D7562F"/>
    <w:rsid w:val="00D76681"/>
    <w:rsid w:val="00D767BE"/>
    <w:rsid w:val="00D76830"/>
    <w:rsid w:val="00D76C35"/>
    <w:rsid w:val="00D77608"/>
    <w:rsid w:val="00D77EDC"/>
    <w:rsid w:val="00D8001A"/>
    <w:rsid w:val="00D806BE"/>
    <w:rsid w:val="00D808A9"/>
    <w:rsid w:val="00D80A56"/>
    <w:rsid w:val="00D80A7E"/>
    <w:rsid w:val="00D81C7E"/>
    <w:rsid w:val="00D81E92"/>
    <w:rsid w:val="00D8204D"/>
    <w:rsid w:val="00D82240"/>
    <w:rsid w:val="00D82242"/>
    <w:rsid w:val="00D82865"/>
    <w:rsid w:val="00D82E60"/>
    <w:rsid w:val="00D83368"/>
    <w:rsid w:val="00D833C3"/>
    <w:rsid w:val="00D833F3"/>
    <w:rsid w:val="00D833F9"/>
    <w:rsid w:val="00D83531"/>
    <w:rsid w:val="00D837EF"/>
    <w:rsid w:val="00D83C9A"/>
    <w:rsid w:val="00D83CD0"/>
    <w:rsid w:val="00D842D1"/>
    <w:rsid w:val="00D84838"/>
    <w:rsid w:val="00D84E76"/>
    <w:rsid w:val="00D8541A"/>
    <w:rsid w:val="00D8560D"/>
    <w:rsid w:val="00D85AE8"/>
    <w:rsid w:val="00D8640C"/>
    <w:rsid w:val="00D864A2"/>
    <w:rsid w:val="00D8671A"/>
    <w:rsid w:val="00D8696C"/>
    <w:rsid w:val="00D871EE"/>
    <w:rsid w:val="00D87665"/>
    <w:rsid w:val="00D87A44"/>
    <w:rsid w:val="00D87D29"/>
    <w:rsid w:val="00D9028E"/>
    <w:rsid w:val="00D90303"/>
    <w:rsid w:val="00D90776"/>
    <w:rsid w:val="00D9135A"/>
    <w:rsid w:val="00D91595"/>
    <w:rsid w:val="00D91B4A"/>
    <w:rsid w:val="00D91C82"/>
    <w:rsid w:val="00D92152"/>
    <w:rsid w:val="00D92303"/>
    <w:rsid w:val="00D92651"/>
    <w:rsid w:val="00D930B9"/>
    <w:rsid w:val="00D932BD"/>
    <w:rsid w:val="00D9353F"/>
    <w:rsid w:val="00D93A11"/>
    <w:rsid w:val="00D94323"/>
    <w:rsid w:val="00D94797"/>
    <w:rsid w:val="00D94B8D"/>
    <w:rsid w:val="00D9518F"/>
    <w:rsid w:val="00D95544"/>
    <w:rsid w:val="00D963D6"/>
    <w:rsid w:val="00D96CDF"/>
    <w:rsid w:val="00D96D09"/>
    <w:rsid w:val="00D97803"/>
    <w:rsid w:val="00D97A07"/>
    <w:rsid w:val="00DA00B8"/>
    <w:rsid w:val="00DA0190"/>
    <w:rsid w:val="00DA01A9"/>
    <w:rsid w:val="00DA0402"/>
    <w:rsid w:val="00DA07E5"/>
    <w:rsid w:val="00DA0A34"/>
    <w:rsid w:val="00DA0E7A"/>
    <w:rsid w:val="00DA0FF7"/>
    <w:rsid w:val="00DA1147"/>
    <w:rsid w:val="00DA11BC"/>
    <w:rsid w:val="00DA1326"/>
    <w:rsid w:val="00DA19E4"/>
    <w:rsid w:val="00DA2421"/>
    <w:rsid w:val="00DA24E0"/>
    <w:rsid w:val="00DA2EF4"/>
    <w:rsid w:val="00DA3119"/>
    <w:rsid w:val="00DA3224"/>
    <w:rsid w:val="00DA37B8"/>
    <w:rsid w:val="00DA43F6"/>
    <w:rsid w:val="00DA4474"/>
    <w:rsid w:val="00DA457D"/>
    <w:rsid w:val="00DA4C19"/>
    <w:rsid w:val="00DA4C22"/>
    <w:rsid w:val="00DA4DD7"/>
    <w:rsid w:val="00DA5359"/>
    <w:rsid w:val="00DA5CF6"/>
    <w:rsid w:val="00DA668B"/>
    <w:rsid w:val="00DA70F3"/>
    <w:rsid w:val="00DA7101"/>
    <w:rsid w:val="00DA76D0"/>
    <w:rsid w:val="00DA7B7A"/>
    <w:rsid w:val="00DA7F38"/>
    <w:rsid w:val="00DB01F7"/>
    <w:rsid w:val="00DB02DA"/>
    <w:rsid w:val="00DB0779"/>
    <w:rsid w:val="00DB0D25"/>
    <w:rsid w:val="00DB1081"/>
    <w:rsid w:val="00DB1164"/>
    <w:rsid w:val="00DB141A"/>
    <w:rsid w:val="00DB177D"/>
    <w:rsid w:val="00DB1982"/>
    <w:rsid w:val="00DB1E4C"/>
    <w:rsid w:val="00DB27B5"/>
    <w:rsid w:val="00DB2A43"/>
    <w:rsid w:val="00DB3442"/>
    <w:rsid w:val="00DB475B"/>
    <w:rsid w:val="00DB483E"/>
    <w:rsid w:val="00DB4DB6"/>
    <w:rsid w:val="00DB5071"/>
    <w:rsid w:val="00DB5717"/>
    <w:rsid w:val="00DB5864"/>
    <w:rsid w:val="00DB5939"/>
    <w:rsid w:val="00DB5A86"/>
    <w:rsid w:val="00DB6234"/>
    <w:rsid w:val="00DB672B"/>
    <w:rsid w:val="00DB7185"/>
    <w:rsid w:val="00DB7B9C"/>
    <w:rsid w:val="00DC010E"/>
    <w:rsid w:val="00DC0560"/>
    <w:rsid w:val="00DC06CF"/>
    <w:rsid w:val="00DC0AFC"/>
    <w:rsid w:val="00DC0D89"/>
    <w:rsid w:val="00DC0F75"/>
    <w:rsid w:val="00DC1207"/>
    <w:rsid w:val="00DC12A0"/>
    <w:rsid w:val="00DC1A90"/>
    <w:rsid w:val="00DC1CA0"/>
    <w:rsid w:val="00DC2032"/>
    <w:rsid w:val="00DC27CF"/>
    <w:rsid w:val="00DC29B5"/>
    <w:rsid w:val="00DC2FB8"/>
    <w:rsid w:val="00DC3B87"/>
    <w:rsid w:val="00DC457B"/>
    <w:rsid w:val="00DC4F05"/>
    <w:rsid w:val="00DC5110"/>
    <w:rsid w:val="00DC5588"/>
    <w:rsid w:val="00DC5E95"/>
    <w:rsid w:val="00DC616D"/>
    <w:rsid w:val="00DC693C"/>
    <w:rsid w:val="00DC6CB1"/>
    <w:rsid w:val="00DC7380"/>
    <w:rsid w:val="00DC7651"/>
    <w:rsid w:val="00DC7FCD"/>
    <w:rsid w:val="00DD0439"/>
    <w:rsid w:val="00DD0815"/>
    <w:rsid w:val="00DD0EA6"/>
    <w:rsid w:val="00DD132A"/>
    <w:rsid w:val="00DD1D58"/>
    <w:rsid w:val="00DD2048"/>
    <w:rsid w:val="00DD2060"/>
    <w:rsid w:val="00DD2422"/>
    <w:rsid w:val="00DD2583"/>
    <w:rsid w:val="00DD2699"/>
    <w:rsid w:val="00DD3682"/>
    <w:rsid w:val="00DD3740"/>
    <w:rsid w:val="00DD387B"/>
    <w:rsid w:val="00DD38FD"/>
    <w:rsid w:val="00DD3F33"/>
    <w:rsid w:val="00DD4060"/>
    <w:rsid w:val="00DD40BA"/>
    <w:rsid w:val="00DD43E7"/>
    <w:rsid w:val="00DD526B"/>
    <w:rsid w:val="00DD656B"/>
    <w:rsid w:val="00DD6908"/>
    <w:rsid w:val="00DD6AA9"/>
    <w:rsid w:val="00DD6BFC"/>
    <w:rsid w:val="00DD6ECC"/>
    <w:rsid w:val="00DD7054"/>
    <w:rsid w:val="00DD715D"/>
    <w:rsid w:val="00DD7438"/>
    <w:rsid w:val="00DD7A07"/>
    <w:rsid w:val="00DE0CA1"/>
    <w:rsid w:val="00DE11C0"/>
    <w:rsid w:val="00DE1589"/>
    <w:rsid w:val="00DE1A27"/>
    <w:rsid w:val="00DE1FDE"/>
    <w:rsid w:val="00DE34DC"/>
    <w:rsid w:val="00DE3C3D"/>
    <w:rsid w:val="00DE3F1C"/>
    <w:rsid w:val="00DE4383"/>
    <w:rsid w:val="00DE47F1"/>
    <w:rsid w:val="00DE48E2"/>
    <w:rsid w:val="00DE526B"/>
    <w:rsid w:val="00DE5778"/>
    <w:rsid w:val="00DE57BD"/>
    <w:rsid w:val="00DE5857"/>
    <w:rsid w:val="00DE5AE3"/>
    <w:rsid w:val="00DE60BE"/>
    <w:rsid w:val="00DE6B9F"/>
    <w:rsid w:val="00DE7807"/>
    <w:rsid w:val="00DE7CAF"/>
    <w:rsid w:val="00DE7F2D"/>
    <w:rsid w:val="00DF03B4"/>
    <w:rsid w:val="00DF076D"/>
    <w:rsid w:val="00DF07F1"/>
    <w:rsid w:val="00DF0821"/>
    <w:rsid w:val="00DF1178"/>
    <w:rsid w:val="00DF1239"/>
    <w:rsid w:val="00DF13B4"/>
    <w:rsid w:val="00DF14D5"/>
    <w:rsid w:val="00DF17C5"/>
    <w:rsid w:val="00DF18E2"/>
    <w:rsid w:val="00DF1BE0"/>
    <w:rsid w:val="00DF1E23"/>
    <w:rsid w:val="00DF1F2D"/>
    <w:rsid w:val="00DF2B33"/>
    <w:rsid w:val="00DF32E2"/>
    <w:rsid w:val="00DF35AC"/>
    <w:rsid w:val="00DF372C"/>
    <w:rsid w:val="00DF45A0"/>
    <w:rsid w:val="00DF4966"/>
    <w:rsid w:val="00DF4CC9"/>
    <w:rsid w:val="00DF4DC8"/>
    <w:rsid w:val="00DF5FEA"/>
    <w:rsid w:val="00DF6631"/>
    <w:rsid w:val="00DF66D3"/>
    <w:rsid w:val="00DF680B"/>
    <w:rsid w:val="00DF6E1C"/>
    <w:rsid w:val="00DF6FA7"/>
    <w:rsid w:val="00DF7323"/>
    <w:rsid w:val="00DF73FD"/>
    <w:rsid w:val="00DF7DA1"/>
    <w:rsid w:val="00DF7DBE"/>
    <w:rsid w:val="00DF7E45"/>
    <w:rsid w:val="00DF7E73"/>
    <w:rsid w:val="00E00348"/>
    <w:rsid w:val="00E005CC"/>
    <w:rsid w:val="00E00846"/>
    <w:rsid w:val="00E0086F"/>
    <w:rsid w:val="00E00B2D"/>
    <w:rsid w:val="00E00E8E"/>
    <w:rsid w:val="00E015B8"/>
    <w:rsid w:val="00E017A3"/>
    <w:rsid w:val="00E017EB"/>
    <w:rsid w:val="00E020ED"/>
    <w:rsid w:val="00E021FB"/>
    <w:rsid w:val="00E02946"/>
    <w:rsid w:val="00E0349A"/>
    <w:rsid w:val="00E037A5"/>
    <w:rsid w:val="00E03A2B"/>
    <w:rsid w:val="00E0431D"/>
    <w:rsid w:val="00E0447D"/>
    <w:rsid w:val="00E04588"/>
    <w:rsid w:val="00E04F88"/>
    <w:rsid w:val="00E05682"/>
    <w:rsid w:val="00E05C3C"/>
    <w:rsid w:val="00E0602F"/>
    <w:rsid w:val="00E0612D"/>
    <w:rsid w:val="00E06283"/>
    <w:rsid w:val="00E0672D"/>
    <w:rsid w:val="00E06DC7"/>
    <w:rsid w:val="00E06E2E"/>
    <w:rsid w:val="00E0735C"/>
    <w:rsid w:val="00E076DB"/>
    <w:rsid w:val="00E07B65"/>
    <w:rsid w:val="00E07D82"/>
    <w:rsid w:val="00E07DB3"/>
    <w:rsid w:val="00E10CE8"/>
    <w:rsid w:val="00E10EBC"/>
    <w:rsid w:val="00E117D3"/>
    <w:rsid w:val="00E11B02"/>
    <w:rsid w:val="00E12261"/>
    <w:rsid w:val="00E1246A"/>
    <w:rsid w:val="00E127FF"/>
    <w:rsid w:val="00E12A31"/>
    <w:rsid w:val="00E12DD5"/>
    <w:rsid w:val="00E12EB9"/>
    <w:rsid w:val="00E13043"/>
    <w:rsid w:val="00E13AE6"/>
    <w:rsid w:val="00E14CEF"/>
    <w:rsid w:val="00E14E8C"/>
    <w:rsid w:val="00E14F37"/>
    <w:rsid w:val="00E150A5"/>
    <w:rsid w:val="00E150ED"/>
    <w:rsid w:val="00E151CB"/>
    <w:rsid w:val="00E1525E"/>
    <w:rsid w:val="00E153E6"/>
    <w:rsid w:val="00E16525"/>
    <w:rsid w:val="00E166E8"/>
    <w:rsid w:val="00E1679F"/>
    <w:rsid w:val="00E1733F"/>
    <w:rsid w:val="00E173DF"/>
    <w:rsid w:val="00E20243"/>
    <w:rsid w:val="00E20939"/>
    <w:rsid w:val="00E20D9A"/>
    <w:rsid w:val="00E20E8D"/>
    <w:rsid w:val="00E20EBA"/>
    <w:rsid w:val="00E21BAD"/>
    <w:rsid w:val="00E22BE8"/>
    <w:rsid w:val="00E2425E"/>
    <w:rsid w:val="00E24A12"/>
    <w:rsid w:val="00E24A80"/>
    <w:rsid w:val="00E24F8E"/>
    <w:rsid w:val="00E25F12"/>
    <w:rsid w:val="00E25F2B"/>
    <w:rsid w:val="00E260E4"/>
    <w:rsid w:val="00E26B57"/>
    <w:rsid w:val="00E26C0C"/>
    <w:rsid w:val="00E26EBF"/>
    <w:rsid w:val="00E27188"/>
    <w:rsid w:val="00E27292"/>
    <w:rsid w:val="00E2785A"/>
    <w:rsid w:val="00E27E58"/>
    <w:rsid w:val="00E30161"/>
    <w:rsid w:val="00E30360"/>
    <w:rsid w:val="00E306F3"/>
    <w:rsid w:val="00E30947"/>
    <w:rsid w:val="00E30E29"/>
    <w:rsid w:val="00E31158"/>
    <w:rsid w:val="00E31622"/>
    <w:rsid w:val="00E317D2"/>
    <w:rsid w:val="00E3187A"/>
    <w:rsid w:val="00E31DFF"/>
    <w:rsid w:val="00E3239F"/>
    <w:rsid w:val="00E32561"/>
    <w:rsid w:val="00E329A5"/>
    <w:rsid w:val="00E32BF5"/>
    <w:rsid w:val="00E32EDE"/>
    <w:rsid w:val="00E32F79"/>
    <w:rsid w:val="00E33676"/>
    <w:rsid w:val="00E33B6F"/>
    <w:rsid w:val="00E34593"/>
    <w:rsid w:val="00E34878"/>
    <w:rsid w:val="00E350BB"/>
    <w:rsid w:val="00E3518C"/>
    <w:rsid w:val="00E35474"/>
    <w:rsid w:val="00E35A10"/>
    <w:rsid w:val="00E35D70"/>
    <w:rsid w:val="00E35DAD"/>
    <w:rsid w:val="00E360CA"/>
    <w:rsid w:val="00E360D6"/>
    <w:rsid w:val="00E36213"/>
    <w:rsid w:val="00E3634C"/>
    <w:rsid w:val="00E3675C"/>
    <w:rsid w:val="00E3693F"/>
    <w:rsid w:val="00E37106"/>
    <w:rsid w:val="00E37A4D"/>
    <w:rsid w:val="00E40511"/>
    <w:rsid w:val="00E4089B"/>
    <w:rsid w:val="00E408EC"/>
    <w:rsid w:val="00E4093F"/>
    <w:rsid w:val="00E40C01"/>
    <w:rsid w:val="00E41099"/>
    <w:rsid w:val="00E414C0"/>
    <w:rsid w:val="00E41F1D"/>
    <w:rsid w:val="00E42A5B"/>
    <w:rsid w:val="00E42D92"/>
    <w:rsid w:val="00E430C2"/>
    <w:rsid w:val="00E43539"/>
    <w:rsid w:val="00E43AE5"/>
    <w:rsid w:val="00E43E8E"/>
    <w:rsid w:val="00E43F01"/>
    <w:rsid w:val="00E43FC8"/>
    <w:rsid w:val="00E4429A"/>
    <w:rsid w:val="00E44304"/>
    <w:rsid w:val="00E44779"/>
    <w:rsid w:val="00E44E62"/>
    <w:rsid w:val="00E44F46"/>
    <w:rsid w:val="00E44FDA"/>
    <w:rsid w:val="00E45C4C"/>
    <w:rsid w:val="00E46185"/>
    <w:rsid w:val="00E46340"/>
    <w:rsid w:val="00E46382"/>
    <w:rsid w:val="00E4692C"/>
    <w:rsid w:val="00E4709C"/>
    <w:rsid w:val="00E4778C"/>
    <w:rsid w:val="00E47D5D"/>
    <w:rsid w:val="00E47DD0"/>
    <w:rsid w:val="00E5014A"/>
    <w:rsid w:val="00E5041F"/>
    <w:rsid w:val="00E5045B"/>
    <w:rsid w:val="00E50755"/>
    <w:rsid w:val="00E516DD"/>
    <w:rsid w:val="00E51A97"/>
    <w:rsid w:val="00E51BBC"/>
    <w:rsid w:val="00E51FAB"/>
    <w:rsid w:val="00E521C0"/>
    <w:rsid w:val="00E52407"/>
    <w:rsid w:val="00E52548"/>
    <w:rsid w:val="00E52B0B"/>
    <w:rsid w:val="00E52C91"/>
    <w:rsid w:val="00E52D18"/>
    <w:rsid w:val="00E5303B"/>
    <w:rsid w:val="00E53332"/>
    <w:rsid w:val="00E540AA"/>
    <w:rsid w:val="00E5420A"/>
    <w:rsid w:val="00E5468A"/>
    <w:rsid w:val="00E548B1"/>
    <w:rsid w:val="00E54A39"/>
    <w:rsid w:val="00E54A5C"/>
    <w:rsid w:val="00E54CF8"/>
    <w:rsid w:val="00E550FF"/>
    <w:rsid w:val="00E55384"/>
    <w:rsid w:val="00E55DEA"/>
    <w:rsid w:val="00E56517"/>
    <w:rsid w:val="00E567D4"/>
    <w:rsid w:val="00E5685A"/>
    <w:rsid w:val="00E57F89"/>
    <w:rsid w:val="00E57FEC"/>
    <w:rsid w:val="00E6024E"/>
    <w:rsid w:val="00E6073A"/>
    <w:rsid w:val="00E60936"/>
    <w:rsid w:val="00E60DD5"/>
    <w:rsid w:val="00E60FF5"/>
    <w:rsid w:val="00E61987"/>
    <w:rsid w:val="00E61CE6"/>
    <w:rsid w:val="00E61DC8"/>
    <w:rsid w:val="00E6201A"/>
    <w:rsid w:val="00E6244A"/>
    <w:rsid w:val="00E62AF0"/>
    <w:rsid w:val="00E63094"/>
    <w:rsid w:val="00E636CB"/>
    <w:rsid w:val="00E6376F"/>
    <w:rsid w:val="00E63837"/>
    <w:rsid w:val="00E639C8"/>
    <w:rsid w:val="00E63A3E"/>
    <w:rsid w:val="00E645F3"/>
    <w:rsid w:val="00E645FD"/>
    <w:rsid w:val="00E64759"/>
    <w:rsid w:val="00E6487A"/>
    <w:rsid w:val="00E64A87"/>
    <w:rsid w:val="00E64DDA"/>
    <w:rsid w:val="00E65151"/>
    <w:rsid w:val="00E657D4"/>
    <w:rsid w:val="00E665C7"/>
    <w:rsid w:val="00E66602"/>
    <w:rsid w:val="00E675AB"/>
    <w:rsid w:val="00E6767C"/>
    <w:rsid w:val="00E67BFC"/>
    <w:rsid w:val="00E67E17"/>
    <w:rsid w:val="00E70C62"/>
    <w:rsid w:val="00E70D92"/>
    <w:rsid w:val="00E716C8"/>
    <w:rsid w:val="00E71C09"/>
    <w:rsid w:val="00E720A5"/>
    <w:rsid w:val="00E72109"/>
    <w:rsid w:val="00E72436"/>
    <w:rsid w:val="00E72BCD"/>
    <w:rsid w:val="00E731A7"/>
    <w:rsid w:val="00E733C7"/>
    <w:rsid w:val="00E7381C"/>
    <w:rsid w:val="00E74F10"/>
    <w:rsid w:val="00E74F42"/>
    <w:rsid w:val="00E75F46"/>
    <w:rsid w:val="00E76066"/>
    <w:rsid w:val="00E760BF"/>
    <w:rsid w:val="00E767AB"/>
    <w:rsid w:val="00E768AB"/>
    <w:rsid w:val="00E76D9D"/>
    <w:rsid w:val="00E76E24"/>
    <w:rsid w:val="00E77158"/>
    <w:rsid w:val="00E77365"/>
    <w:rsid w:val="00E77C74"/>
    <w:rsid w:val="00E77DCF"/>
    <w:rsid w:val="00E805A1"/>
    <w:rsid w:val="00E80C94"/>
    <w:rsid w:val="00E8128E"/>
    <w:rsid w:val="00E815D6"/>
    <w:rsid w:val="00E81693"/>
    <w:rsid w:val="00E81950"/>
    <w:rsid w:val="00E83385"/>
    <w:rsid w:val="00E83C88"/>
    <w:rsid w:val="00E83D0B"/>
    <w:rsid w:val="00E83D4B"/>
    <w:rsid w:val="00E83D8E"/>
    <w:rsid w:val="00E83D93"/>
    <w:rsid w:val="00E83D9C"/>
    <w:rsid w:val="00E846DB"/>
    <w:rsid w:val="00E85572"/>
    <w:rsid w:val="00E85635"/>
    <w:rsid w:val="00E8589D"/>
    <w:rsid w:val="00E85CC5"/>
    <w:rsid w:val="00E85E80"/>
    <w:rsid w:val="00E8604B"/>
    <w:rsid w:val="00E866DF"/>
    <w:rsid w:val="00E86F77"/>
    <w:rsid w:val="00E87069"/>
    <w:rsid w:val="00E87624"/>
    <w:rsid w:val="00E8788F"/>
    <w:rsid w:val="00E87A83"/>
    <w:rsid w:val="00E87ECF"/>
    <w:rsid w:val="00E87EEB"/>
    <w:rsid w:val="00E902E4"/>
    <w:rsid w:val="00E90314"/>
    <w:rsid w:val="00E9088B"/>
    <w:rsid w:val="00E90A27"/>
    <w:rsid w:val="00E911A1"/>
    <w:rsid w:val="00E914E0"/>
    <w:rsid w:val="00E91933"/>
    <w:rsid w:val="00E91975"/>
    <w:rsid w:val="00E919A6"/>
    <w:rsid w:val="00E9223E"/>
    <w:rsid w:val="00E92386"/>
    <w:rsid w:val="00E9271A"/>
    <w:rsid w:val="00E93133"/>
    <w:rsid w:val="00E93444"/>
    <w:rsid w:val="00E9348B"/>
    <w:rsid w:val="00E938C7"/>
    <w:rsid w:val="00E93989"/>
    <w:rsid w:val="00E93A5D"/>
    <w:rsid w:val="00E93D80"/>
    <w:rsid w:val="00E9422D"/>
    <w:rsid w:val="00E949EF"/>
    <w:rsid w:val="00E94DBE"/>
    <w:rsid w:val="00E9500C"/>
    <w:rsid w:val="00E95BB5"/>
    <w:rsid w:val="00E96099"/>
    <w:rsid w:val="00E96980"/>
    <w:rsid w:val="00E96E9C"/>
    <w:rsid w:val="00E973FF"/>
    <w:rsid w:val="00E978B8"/>
    <w:rsid w:val="00EA0232"/>
    <w:rsid w:val="00EA046B"/>
    <w:rsid w:val="00EA0CEC"/>
    <w:rsid w:val="00EA0F22"/>
    <w:rsid w:val="00EA1895"/>
    <w:rsid w:val="00EA1A78"/>
    <w:rsid w:val="00EA1C0E"/>
    <w:rsid w:val="00EA1CF1"/>
    <w:rsid w:val="00EA234C"/>
    <w:rsid w:val="00EA2409"/>
    <w:rsid w:val="00EA2541"/>
    <w:rsid w:val="00EA3100"/>
    <w:rsid w:val="00EA35B8"/>
    <w:rsid w:val="00EA36CA"/>
    <w:rsid w:val="00EA38A8"/>
    <w:rsid w:val="00EA38BE"/>
    <w:rsid w:val="00EA3BE8"/>
    <w:rsid w:val="00EA3CC8"/>
    <w:rsid w:val="00EA4708"/>
    <w:rsid w:val="00EA525A"/>
    <w:rsid w:val="00EA579A"/>
    <w:rsid w:val="00EA5AC7"/>
    <w:rsid w:val="00EA5AD7"/>
    <w:rsid w:val="00EA5CE2"/>
    <w:rsid w:val="00EA603A"/>
    <w:rsid w:val="00EA6A81"/>
    <w:rsid w:val="00EA6D8A"/>
    <w:rsid w:val="00EA6D9D"/>
    <w:rsid w:val="00EA7F59"/>
    <w:rsid w:val="00EA7FCF"/>
    <w:rsid w:val="00EB00D6"/>
    <w:rsid w:val="00EB0334"/>
    <w:rsid w:val="00EB0386"/>
    <w:rsid w:val="00EB0642"/>
    <w:rsid w:val="00EB07DF"/>
    <w:rsid w:val="00EB0C8F"/>
    <w:rsid w:val="00EB105F"/>
    <w:rsid w:val="00EB1172"/>
    <w:rsid w:val="00EB13B6"/>
    <w:rsid w:val="00EB1E82"/>
    <w:rsid w:val="00EB201D"/>
    <w:rsid w:val="00EB21D0"/>
    <w:rsid w:val="00EB2AB0"/>
    <w:rsid w:val="00EB2C5F"/>
    <w:rsid w:val="00EB32BF"/>
    <w:rsid w:val="00EB34B3"/>
    <w:rsid w:val="00EB36AB"/>
    <w:rsid w:val="00EB44AC"/>
    <w:rsid w:val="00EB47D1"/>
    <w:rsid w:val="00EB536D"/>
    <w:rsid w:val="00EB5694"/>
    <w:rsid w:val="00EB56DE"/>
    <w:rsid w:val="00EB5E71"/>
    <w:rsid w:val="00EB6E97"/>
    <w:rsid w:val="00EB72A2"/>
    <w:rsid w:val="00EB7812"/>
    <w:rsid w:val="00EB7C4A"/>
    <w:rsid w:val="00EC02AF"/>
    <w:rsid w:val="00EC054B"/>
    <w:rsid w:val="00EC06FD"/>
    <w:rsid w:val="00EC0C29"/>
    <w:rsid w:val="00EC0C8F"/>
    <w:rsid w:val="00EC0DB1"/>
    <w:rsid w:val="00EC17BD"/>
    <w:rsid w:val="00EC1CF2"/>
    <w:rsid w:val="00EC1E31"/>
    <w:rsid w:val="00EC21BE"/>
    <w:rsid w:val="00EC2BFE"/>
    <w:rsid w:val="00EC31B6"/>
    <w:rsid w:val="00EC3470"/>
    <w:rsid w:val="00EC3838"/>
    <w:rsid w:val="00EC399F"/>
    <w:rsid w:val="00EC3B3E"/>
    <w:rsid w:val="00EC3BD8"/>
    <w:rsid w:val="00EC4D6E"/>
    <w:rsid w:val="00EC4DB5"/>
    <w:rsid w:val="00EC5192"/>
    <w:rsid w:val="00EC5272"/>
    <w:rsid w:val="00EC5381"/>
    <w:rsid w:val="00EC5773"/>
    <w:rsid w:val="00EC5896"/>
    <w:rsid w:val="00EC5B72"/>
    <w:rsid w:val="00EC5D31"/>
    <w:rsid w:val="00EC61BD"/>
    <w:rsid w:val="00EC6200"/>
    <w:rsid w:val="00EC6423"/>
    <w:rsid w:val="00EC65E8"/>
    <w:rsid w:val="00EC6625"/>
    <w:rsid w:val="00EC6B06"/>
    <w:rsid w:val="00EC766B"/>
    <w:rsid w:val="00EC77EF"/>
    <w:rsid w:val="00EC7805"/>
    <w:rsid w:val="00EC7B60"/>
    <w:rsid w:val="00EC7D5A"/>
    <w:rsid w:val="00EC7F1A"/>
    <w:rsid w:val="00ED03A5"/>
    <w:rsid w:val="00ED0541"/>
    <w:rsid w:val="00ED0C32"/>
    <w:rsid w:val="00ED0E36"/>
    <w:rsid w:val="00ED1292"/>
    <w:rsid w:val="00ED1306"/>
    <w:rsid w:val="00ED1341"/>
    <w:rsid w:val="00ED1CB2"/>
    <w:rsid w:val="00ED2008"/>
    <w:rsid w:val="00ED2092"/>
    <w:rsid w:val="00ED20D1"/>
    <w:rsid w:val="00ED21B6"/>
    <w:rsid w:val="00ED228E"/>
    <w:rsid w:val="00ED25FF"/>
    <w:rsid w:val="00ED2823"/>
    <w:rsid w:val="00ED2FC1"/>
    <w:rsid w:val="00ED393D"/>
    <w:rsid w:val="00ED3A6F"/>
    <w:rsid w:val="00ED3C28"/>
    <w:rsid w:val="00ED3EDA"/>
    <w:rsid w:val="00ED45A1"/>
    <w:rsid w:val="00ED4805"/>
    <w:rsid w:val="00ED4AF6"/>
    <w:rsid w:val="00ED4BC1"/>
    <w:rsid w:val="00ED50DD"/>
    <w:rsid w:val="00ED5392"/>
    <w:rsid w:val="00ED5862"/>
    <w:rsid w:val="00ED6795"/>
    <w:rsid w:val="00ED6F81"/>
    <w:rsid w:val="00ED741C"/>
    <w:rsid w:val="00ED757A"/>
    <w:rsid w:val="00ED7D28"/>
    <w:rsid w:val="00ED7D5B"/>
    <w:rsid w:val="00ED7F66"/>
    <w:rsid w:val="00EE0071"/>
    <w:rsid w:val="00EE0956"/>
    <w:rsid w:val="00EE0AC9"/>
    <w:rsid w:val="00EE1391"/>
    <w:rsid w:val="00EE15C0"/>
    <w:rsid w:val="00EE1738"/>
    <w:rsid w:val="00EE1EF1"/>
    <w:rsid w:val="00EE2033"/>
    <w:rsid w:val="00EE2616"/>
    <w:rsid w:val="00EE2B2A"/>
    <w:rsid w:val="00EE2C23"/>
    <w:rsid w:val="00EE2DD9"/>
    <w:rsid w:val="00EE3609"/>
    <w:rsid w:val="00EE37D7"/>
    <w:rsid w:val="00EE3A18"/>
    <w:rsid w:val="00EE4037"/>
    <w:rsid w:val="00EE43CB"/>
    <w:rsid w:val="00EE4648"/>
    <w:rsid w:val="00EE482F"/>
    <w:rsid w:val="00EE4B18"/>
    <w:rsid w:val="00EE4B37"/>
    <w:rsid w:val="00EE4CCF"/>
    <w:rsid w:val="00EE50BB"/>
    <w:rsid w:val="00EE5B1B"/>
    <w:rsid w:val="00EE5B59"/>
    <w:rsid w:val="00EE5D7A"/>
    <w:rsid w:val="00EE5DA8"/>
    <w:rsid w:val="00EE63C4"/>
    <w:rsid w:val="00EE6DF8"/>
    <w:rsid w:val="00EE70B4"/>
    <w:rsid w:val="00EE75AD"/>
    <w:rsid w:val="00EF0177"/>
    <w:rsid w:val="00EF0E98"/>
    <w:rsid w:val="00EF0FEE"/>
    <w:rsid w:val="00EF10B1"/>
    <w:rsid w:val="00EF2D63"/>
    <w:rsid w:val="00EF2F71"/>
    <w:rsid w:val="00EF3162"/>
    <w:rsid w:val="00EF3380"/>
    <w:rsid w:val="00EF3FE9"/>
    <w:rsid w:val="00EF439B"/>
    <w:rsid w:val="00EF4436"/>
    <w:rsid w:val="00EF46F2"/>
    <w:rsid w:val="00EF47FC"/>
    <w:rsid w:val="00EF5257"/>
    <w:rsid w:val="00EF528E"/>
    <w:rsid w:val="00EF5674"/>
    <w:rsid w:val="00EF5855"/>
    <w:rsid w:val="00EF5977"/>
    <w:rsid w:val="00EF5BDA"/>
    <w:rsid w:val="00EF60D2"/>
    <w:rsid w:val="00EF64A3"/>
    <w:rsid w:val="00EF6578"/>
    <w:rsid w:val="00EF6D58"/>
    <w:rsid w:val="00EF7262"/>
    <w:rsid w:val="00EF7293"/>
    <w:rsid w:val="00EF76B2"/>
    <w:rsid w:val="00EF76B4"/>
    <w:rsid w:val="00EF7A69"/>
    <w:rsid w:val="00EF7C08"/>
    <w:rsid w:val="00EF7EFD"/>
    <w:rsid w:val="00F008C0"/>
    <w:rsid w:val="00F00E7D"/>
    <w:rsid w:val="00F0169A"/>
    <w:rsid w:val="00F0200A"/>
    <w:rsid w:val="00F026A5"/>
    <w:rsid w:val="00F03A6D"/>
    <w:rsid w:val="00F03B48"/>
    <w:rsid w:val="00F03C49"/>
    <w:rsid w:val="00F03E46"/>
    <w:rsid w:val="00F050B2"/>
    <w:rsid w:val="00F0525A"/>
    <w:rsid w:val="00F057D0"/>
    <w:rsid w:val="00F05A22"/>
    <w:rsid w:val="00F05A5A"/>
    <w:rsid w:val="00F05BB9"/>
    <w:rsid w:val="00F05BF9"/>
    <w:rsid w:val="00F061FA"/>
    <w:rsid w:val="00F0677A"/>
    <w:rsid w:val="00F07B6C"/>
    <w:rsid w:val="00F07F6C"/>
    <w:rsid w:val="00F102E6"/>
    <w:rsid w:val="00F105B4"/>
    <w:rsid w:val="00F1094F"/>
    <w:rsid w:val="00F10EA7"/>
    <w:rsid w:val="00F10EBD"/>
    <w:rsid w:val="00F11364"/>
    <w:rsid w:val="00F113AC"/>
    <w:rsid w:val="00F1171C"/>
    <w:rsid w:val="00F11C09"/>
    <w:rsid w:val="00F11DB2"/>
    <w:rsid w:val="00F120FE"/>
    <w:rsid w:val="00F12595"/>
    <w:rsid w:val="00F12C0C"/>
    <w:rsid w:val="00F12D49"/>
    <w:rsid w:val="00F1331B"/>
    <w:rsid w:val="00F13982"/>
    <w:rsid w:val="00F13C73"/>
    <w:rsid w:val="00F150C5"/>
    <w:rsid w:val="00F151FF"/>
    <w:rsid w:val="00F15240"/>
    <w:rsid w:val="00F15252"/>
    <w:rsid w:val="00F15497"/>
    <w:rsid w:val="00F15595"/>
    <w:rsid w:val="00F15617"/>
    <w:rsid w:val="00F15F1E"/>
    <w:rsid w:val="00F15FEB"/>
    <w:rsid w:val="00F160E7"/>
    <w:rsid w:val="00F16229"/>
    <w:rsid w:val="00F166A8"/>
    <w:rsid w:val="00F16B8D"/>
    <w:rsid w:val="00F171A4"/>
    <w:rsid w:val="00F17336"/>
    <w:rsid w:val="00F17D8B"/>
    <w:rsid w:val="00F17F23"/>
    <w:rsid w:val="00F20011"/>
    <w:rsid w:val="00F201A3"/>
    <w:rsid w:val="00F20632"/>
    <w:rsid w:val="00F21993"/>
    <w:rsid w:val="00F21BA2"/>
    <w:rsid w:val="00F220DC"/>
    <w:rsid w:val="00F222C6"/>
    <w:rsid w:val="00F226C0"/>
    <w:rsid w:val="00F22B95"/>
    <w:rsid w:val="00F22BE0"/>
    <w:rsid w:val="00F23330"/>
    <w:rsid w:val="00F235C4"/>
    <w:rsid w:val="00F239D8"/>
    <w:rsid w:val="00F24338"/>
    <w:rsid w:val="00F24A46"/>
    <w:rsid w:val="00F24EA5"/>
    <w:rsid w:val="00F24EBF"/>
    <w:rsid w:val="00F25BDA"/>
    <w:rsid w:val="00F26216"/>
    <w:rsid w:val="00F262F8"/>
    <w:rsid w:val="00F265E2"/>
    <w:rsid w:val="00F26718"/>
    <w:rsid w:val="00F26860"/>
    <w:rsid w:val="00F2695A"/>
    <w:rsid w:val="00F26FE4"/>
    <w:rsid w:val="00F270D4"/>
    <w:rsid w:val="00F27599"/>
    <w:rsid w:val="00F27608"/>
    <w:rsid w:val="00F27B84"/>
    <w:rsid w:val="00F30118"/>
    <w:rsid w:val="00F30CF4"/>
    <w:rsid w:val="00F30EBD"/>
    <w:rsid w:val="00F30ED3"/>
    <w:rsid w:val="00F319D2"/>
    <w:rsid w:val="00F31C32"/>
    <w:rsid w:val="00F320AD"/>
    <w:rsid w:val="00F326BF"/>
    <w:rsid w:val="00F328D6"/>
    <w:rsid w:val="00F32B90"/>
    <w:rsid w:val="00F3322E"/>
    <w:rsid w:val="00F335AD"/>
    <w:rsid w:val="00F3371F"/>
    <w:rsid w:val="00F3390E"/>
    <w:rsid w:val="00F339B7"/>
    <w:rsid w:val="00F339DB"/>
    <w:rsid w:val="00F33E9B"/>
    <w:rsid w:val="00F34349"/>
    <w:rsid w:val="00F34805"/>
    <w:rsid w:val="00F35593"/>
    <w:rsid w:val="00F36548"/>
    <w:rsid w:val="00F36661"/>
    <w:rsid w:val="00F36779"/>
    <w:rsid w:val="00F37618"/>
    <w:rsid w:val="00F40413"/>
    <w:rsid w:val="00F4061E"/>
    <w:rsid w:val="00F41029"/>
    <w:rsid w:val="00F41429"/>
    <w:rsid w:val="00F41CA0"/>
    <w:rsid w:val="00F41F89"/>
    <w:rsid w:val="00F42341"/>
    <w:rsid w:val="00F42A15"/>
    <w:rsid w:val="00F42A6F"/>
    <w:rsid w:val="00F42E3C"/>
    <w:rsid w:val="00F43494"/>
    <w:rsid w:val="00F43516"/>
    <w:rsid w:val="00F43825"/>
    <w:rsid w:val="00F439A7"/>
    <w:rsid w:val="00F44BFA"/>
    <w:rsid w:val="00F45BCA"/>
    <w:rsid w:val="00F45C39"/>
    <w:rsid w:val="00F45F87"/>
    <w:rsid w:val="00F46390"/>
    <w:rsid w:val="00F46744"/>
    <w:rsid w:val="00F469C9"/>
    <w:rsid w:val="00F46DB3"/>
    <w:rsid w:val="00F474D4"/>
    <w:rsid w:val="00F50A6C"/>
    <w:rsid w:val="00F50C44"/>
    <w:rsid w:val="00F50C6D"/>
    <w:rsid w:val="00F51E00"/>
    <w:rsid w:val="00F52D93"/>
    <w:rsid w:val="00F534F1"/>
    <w:rsid w:val="00F53850"/>
    <w:rsid w:val="00F53ABA"/>
    <w:rsid w:val="00F53AC3"/>
    <w:rsid w:val="00F53D91"/>
    <w:rsid w:val="00F541B2"/>
    <w:rsid w:val="00F542D8"/>
    <w:rsid w:val="00F5484B"/>
    <w:rsid w:val="00F553B7"/>
    <w:rsid w:val="00F55BA1"/>
    <w:rsid w:val="00F56117"/>
    <w:rsid w:val="00F56143"/>
    <w:rsid w:val="00F562A4"/>
    <w:rsid w:val="00F5686F"/>
    <w:rsid w:val="00F56E8E"/>
    <w:rsid w:val="00F5751E"/>
    <w:rsid w:val="00F5764B"/>
    <w:rsid w:val="00F57848"/>
    <w:rsid w:val="00F578F5"/>
    <w:rsid w:val="00F57C5E"/>
    <w:rsid w:val="00F6015E"/>
    <w:rsid w:val="00F603BC"/>
    <w:rsid w:val="00F60B70"/>
    <w:rsid w:val="00F60EEF"/>
    <w:rsid w:val="00F6114E"/>
    <w:rsid w:val="00F612E2"/>
    <w:rsid w:val="00F616CA"/>
    <w:rsid w:val="00F61888"/>
    <w:rsid w:val="00F61910"/>
    <w:rsid w:val="00F61D91"/>
    <w:rsid w:val="00F620DF"/>
    <w:rsid w:val="00F6248B"/>
    <w:rsid w:val="00F6308A"/>
    <w:rsid w:val="00F6327E"/>
    <w:rsid w:val="00F6378D"/>
    <w:rsid w:val="00F63991"/>
    <w:rsid w:val="00F6475A"/>
    <w:rsid w:val="00F652D8"/>
    <w:rsid w:val="00F6549D"/>
    <w:rsid w:val="00F65A40"/>
    <w:rsid w:val="00F661B9"/>
    <w:rsid w:val="00F66465"/>
    <w:rsid w:val="00F66813"/>
    <w:rsid w:val="00F66A45"/>
    <w:rsid w:val="00F672E8"/>
    <w:rsid w:val="00F6765E"/>
    <w:rsid w:val="00F67D57"/>
    <w:rsid w:val="00F67ED2"/>
    <w:rsid w:val="00F703DA"/>
    <w:rsid w:val="00F7108A"/>
    <w:rsid w:val="00F718D2"/>
    <w:rsid w:val="00F7239E"/>
    <w:rsid w:val="00F72B41"/>
    <w:rsid w:val="00F73027"/>
    <w:rsid w:val="00F734DE"/>
    <w:rsid w:val="00F7365F"/>
    <w:rsid w:val="00F736AF"/>
    <w:rsid w:val="00F73EBE"/>
    <w:rsid w:val="00F7428B"/>
    <w:rsid w:val="00F7495C"/>
    <w:rsid w:val="00F749AF"/>
    <w:rsid w:val="00F74A8A"/>
    <w:rsid w:val="00F74AF4"/>
    <w:rsid w:val="00F74B1F"/>
    <w:rsid w:val="00F74DF4"/>
    <w:rsid w:val="00F7501C"/>
    <w:rsid w:val="00F75A0B"/>
    <w:rsid w:val="00F75DF7"/>
    <w:rsid w:val="00F75EA6"/>
    <w:rsid w:val="00F761F6"/>
    <w:rsid w:val="00F763F6"/>
    <w:rsid w:val="00F80C1B"/>
    <w:rsid w:val="00F81054"/>
    <w:rsid w:val="00F8134E"/>
    <w:rsid w:val="00F814CE"/>
    <w:rsid w:val="00F829F7"/>
    <w:rsid w:val="00F833E1"/>
    <w:rsid w:val="00F839EB"/>
    <w:rsid w:val="00F83C8D"/>
    <w:rsid w:val="00F84DE7"/>
    <w:rsid w:val="00F84F7B"/>
    <w:rsid w:val="00F850D9"/>
    <w:rsid w:val="00F85581"/>
    <w:rsid w:val="00F856B9"/>
    <w:rsid w:val="00F858DB"/>
    <w:rsid w:val="00F85CDA"/>
    <w:rsid w:val="00F85DD0"/>
    <w:rsid w:val="00F85DD1"/>
    <w:rsid w:val="00F85E47"/>
    <w:rsid w:val="00F86185"/>
    <w:rsid w:val="00F861FE"/>
    <w:rsid w:val="00F87141"/>
    <w:rsid w:val="00F872A7"/>
    <w:rsid w:val="00F8744D"/>
    <w:rsid w:val="00F87B56"/>
    <w:rsid w:val="00F902ED"/>
    <w:rsid w:val="00F90329"/>
    <w:rsid w:val="00F90831"/>
    <w:rsid w:val="00F90A4A"/>
    <w:rsid w:val="00F915AB"/>
    <w:rsid w:val="00F91A61"/>
    <w:rsid w:val="00F92153"/>
    <w:rsid w:val="00F92466"/>
    <w:rsid w:val="00F928D3"/>
    <w:rsid w:val="00F929C9"/>
    <w:rsid w:val="00F93118"/>
    <w:rsid w:val="00F93289"/>
    <w:rsid w:val="00F933D4"/>
    <w:rsid w:val="00F9353B"/>
    <w:rsid w:val="00F9412C"/>
    <w:rsid w:val="00F94350"/>
    <w:rsid w:val="00F944E6"/>
    <w:rsid w:val="00F94C2C"/>
    <w:rsid w:val="00F94D8E"/>
    <w:rsid w:val="00F94F7F"/>
    <w:rsid w:val="00F95235"/>
    <w:rsid w:val="00F955C0"/>
    <w:rsid w:val="00F95AC5"/>
    <w:rsid w:val="00F95D95"/>
    <w:rsid w:val="00F960CA"/>
    <w:rsid w:val="00F96A9C"/>
    <w:rsid w:val="00F96B39"/>
    <w:rsid w:val="00F96CA0"/>
    <w:rsid w:val="00F96DB7"/>
    <w:rsid w:val="00F96F37"/>
    <w:rsid w:val="00F976AE"/>
    <w:rsid w:val="00F97951"/>
    <w:rsid w:val="00F97E3A"/>
    <w:rsid w:val="00FA04C7"/>
    <w:rsid w:val="00FA08D6"/>
    <w:rsid w:val="00FA13B6"/>
    <w:rsid w:val="00FA13FD"/>
    <w:rsid w:val="00FA1513"/>
    <w:rsid w:val="00FA1C28"/>
    <w:rsid w:val="00FA200D"/>
    <w:rsid w:val="00FA32AB"/>
    <w:rsid w:val="00FA3658"/>
    <w:rsid w:val="00FA371D"/>
    <w:rsid w:val="00FA3B18"/>
    <w:rsid w:val="00FA3E25"/>
    <w:rsid w:val="00FA3F4F"/>
    <w:rsid w:val="00FA43DD"/>
    <w:rsid w:val="00FA491F"/>
    <w:rsid w:val="00FA49E9"/>
    <w:rsid w:val="00FA5092"/>
    <w:rsid w:val="00FA518D"/>
    <w:rsid w:val="00FA5330"/>
    <w:rsid w:val="00FA5A2C"/>
    <w:rsid w:val="00FA6023"/>
    <w:rsid w:val="00FA616D"/>
    <w:rsid w:val="00FA67D7"/>
    <w:rsid w:val="00FA6A26"/>
    <w:rsid w:val="00FA6CED"/>
    <w:rsid w:val="00FA6E6D"/>
    <w:rsid w:val="00FA7233"/>
    <w:rsid w:val="00FB0096"/>
    <w:rsid w:val="00FB0871"/>
    <w:rsid w:val="00FB0BA6"/>
    <w:rsid w:val="00FB0CEF"/>
    <w:rsid w:val="00FB0FD4"/>
    <w:rsid w:val="00FB13B3"/>
    <w:rsid w:val="00FB1B7D"/>
    <w:rsid w:val="00FB1EF2"/>
    <w:rsid w:val="00FB20C1"/>
    <w:rsid w:val="00FB2662"/>
    <w:rsid w:val="00FB28AC"/>
    <w:rsid w:val="00FB2EA9"/>
    <w:rsid w:val="00FB3297"/>
    <w:rsid w:val="00FB3909"/>
    <w:rsid w:val="00FB3B3A"/>
    <w:rsid w:val="00FB3F38"/>
    <w:rsid w:val="00FB44DF"/>
    <w:rsid w:val="00FB472D"/>
    <w:rsid w:val="00FB4730"/>
    <w:rsid w:val="00FB481A"/>
    <w:rsid w:val="00FB4C02"/>
    <w:rsid w:val="00FB4DD3"/>
    <w:rsid w:val="00FB4E51"/>
    <w:rsid w:val="00FB50AA"/>
    <w:rsid w:val="00FB516B"/>
    <w:rsid w:val="00FB5198"/>
    <w:rsid w:val="00FB5492"/>
    <w:rsid w:val="00FB5663"/>
    <w:rsid w:val="00FB607F"/>
    <w:rsid w:val="00FB6441"/>
    <w:rsid w:val="00FB670F"/>
    <w:rsid w:val="00FB692A"/>
    <w:rsid w:val="00FB69C0"/>
    <w:rsid w:val="00FB6CEB"/>
    <w:rsid w:val="00FB7013"/>
    <w:rsid w:val="00FB7419"/>
    <w:rsid w:val="00FB77DC"/>
    <w:rsid w:val="00FB7BFF"/>
    <w:rsid w:val="00FC03D8"/>
    <w:rsid w:val="00FC0512"/>
    <w:rsid w:val="00FC0685"/>
    <w:rsid w:val="00FC0DBB"/>
    <w:rsid w:val="00FC10AE"/>
    <w:rsid w:val="00FC216A"/>
    <w:rsid w:val="00FC312C"/>
    <w:rsid w:val="00FC3459"/>
    <w:rsid w:val="00FC3571"/>
    <w:rsid w:val="00FC374B"/>
    <w:rsid w:val="00FC3FA5"/>
    <w:rsid w:val="00FC4286"/>
    <w:rsid w:val="00FC461A"/>
    <w:rsid w:val="00FC46C6"/>
    <w:rsid w:val="00FC49FE"/>
    <w:rsid w:val="00FC4BD1"/>
    <w:rsid w:val="00FC4D56"/>
    <w:rsid w:val="00FC4ED0"/>
    <w:rsid w:val="00FC5263"/>
    <w:rsid w:val="00FC5A15"/>
    <w:rsid w:val="00FC5D65"/>
    <w:rsid w:val="00FC600E"/>
    <w:rsid w:val="00FC628D"/>
    <w:rsid w:val="00FC6509"/>
    <w:rsid w:val="00FC6838"/>
    <w:rsid w:val="00FC6DCC"/>
    <w:rsid w:val="00FC6F7B"/>
    <w:rsid w:val="00FC6FED"/>
    <w:rsid w:val="00FC75FD"/>
    <w:rsid w:val="00FC7AF9"/>
    <w:rsid w:val="00FC7CF9"/>
    <w:rsid w:val="00FC7F9D"/>
    <w:rsid w:val="00FD0604"/>
    <w:rsid w:val="00FD0717"/>
    <w:rsid w:val="00FD0B4A"/>
    <w:rsid w:val="00FD0C2E"/>
    <w:rsid w:val="00FD1A23"/>
    <w:rsid w:val="00FD2245"/>
    <w:rsid w:val="00FD22BF"/>
    <w:rsid w:val="00FD261D"/>
    <w:rsid w:val="00FD295B"/>
    <w:rsid w:val="00FD2C57"/>
    <w:rsid w:val="00FD2FB3"/>
    <w:rsid w:val="00FD323C"/>
    <w:rsid w:val="00FD32AD"/>
    <w:rsid w:val="00FD336B"/>
    <w:rsid w:val="00FD3885"/>
    <w:rsid w:val="00FD3A52"/>
    <w:rsid w:val="00FD49B8"/>
    <w:rsid w:val="00FD4A26"/>
    <w:rsid w:val="00FD4C92"/>
    <w:rsid w:val="00FD4E93"/>
    <w:rsid w:val="00FD4FA2"/>
    <w:rsid w:val="00FD53AC"/>
    <w:rsid w:val="00FD54BF"/>
    <w:rsid w:val="00FD5D25"/>
    <w:rsid w:val="00FD6090"/>
    <w:rsid w:val="00FD7118"/>
    <w:rsid w:val="00FD72D8"/>
    <w:rsid w:val="00FD72E1"/>
    <w:rsid w:val="00FD73FC"/>
    <w:rsid w:val="00FD762D"/>
    <w:rsid w:val="00FD7793"/>
    <w:rsid w:val="00FD7833"/>
    <w:rsid w:val="00FD7960"/>
    <w:rsid w:val="00FD7ABE"/>
    <w:rsid w:val="00FD7CF9"/>
    <w:rsid w:val="00FE0234"/>
    <w:rsid w:val="00FE07E3"/>
    <w:rsid w:val="00FE08DE"/>
    <w:rsid w:val="00FE09C8"/>
    <w:rsid w:val="00FE0BD0"/>
    <w:rsid w:val="00FE1BFA"/>
    <w:rsid w:val="00FE2765"/>
    <w:rsid w:val="00FE3533"/>
    <w:rsid w:val="00FE3E6A"/>
    <w:rsid w:val="00FE3F0B"/>
    <w:rsid w:val="00FE3FBF"/>
    <w:rsid w:val="00FE4113"/>
    <w:rsid w:val="00FE4266"/>
    <w:rsid w:val="00FE43FF"/>
    <w:rsid w:val="00FE44ED"/>
    <w:rsid w:val="00FE4510"/>
    <w:rsid w:val="00FE46C1"/>
    <w:rsid w:val="00FE478F"/>
    <w:rsid w:val="00FE49C3"/>
    <w:rsid w:val="00FE4CD2"/>
    <w:rsid w:val="00FE4E1E"/>
    <w:rsid w:val="00FE4E8D"/>
    <w:rsid w:val="00FE4F3C"/>
    <w:rsid w:val="00FE51A0"/>
    <w:rsid w:val="00FE5E7E"/>
    <w:rsid w:val="00FE6317"/>
    <w:rsid w:val="00FE6374"/>
    <w:rsid w:val="00FE679B"/>
    <w:rsid w:val="00FE7432"/>
    <w:rsid w:val="00FE763F"/>
    <w:rsid w:val="00FE778E"/>
    <w:rsid w:val="00FE7F91"/>
    <w:rsid w:val="00FF03C8"/>
    <w:rsid w:val="00FF0550"/>
    <w:rsid w:val="00FF088E"/>
    <w:rsid w:val="00FF1254"/>
    <w:rsid w:val="00FF1397"/>
    <w:rsid w:val="00FF1AD9"/>
    <w:rsid w:val="00FF1B53"/>
    <w:rsid w:val="00FF1CCA"/>
    <w:rsid w:val="00FF238E"/>
    <w:rsid w:val="00FF2486"/>
    <w:rsid w:val="00FF24A5"/>
    <w:rsid w:val="00FF26D9"/>
    <w:rsid w:val="00FF2C6C"/>
    <w:rsid w:val="00FF2F9C"/>
    <w:rsid w:val="00FF38D5"/>
    <w:rsid w:val="00FF3EE5"/>
    <w:rsid w:val="00FF5D67"/>
    <w:rsid w:val="00FF5D91"/>
    <w:rsid w:val="00FF5FF2"/>
    <w:rsid w:val="00FF6246"/>
    <w:rsid w:val="00FF7095"/>
    <w:rsid w:val="00FF7354"/>
    <w:rsid w:val="00FF747F"/>
    <w:rsid w:val="00FF7789"/>
    <w:rsid w:val="00FF7A7B"/>
    <w:rsid w:val="01566B91"/>
    <w:rsid w:val="01A588FE"/>
    <w:rsid w:val="02934381"/>
    <w:rsid w:val="02A65497"/>
    <w:rsid w:val="02F2AF79"/>
    <w:rsid w:val="053EAF62"/>
    <w:rsid w:val="0599FEAC"/>
    <w:rsid w:val="06D8D780"/>
    <w:rsid w:val="0804B526"/>
    <w:rsid w:val="08BBFCB0"/>
    <w:rsid w:val="090C7697"/>
    <w:rsid w:val="0A796A35"/>
    <w:rsid w:val="0ABC0303"/>
    <w:rsid w:val="0B294F3A"/>
    <w:rsid w:val="0BBFCE16"/>
    <w:rsid w:val="0C610F24"/>
    <w:rsid w:val="0CDDC516"/>
    <w:rsid w:val="121D866E"/>
    <w:rsid w:val="124730B2"/>
    <w:rsid w:val="124F494D"/>
    <w:rsid w:val="126A063A"/>
    <w:rsid w:val="13EB19AE"/>
    <w:rsid w:val="14EC610C"/>
    <w:rsid w:val="1651097F"/>
    <w:rsid w:val="17DC3033"/>
    <w:rsid w:val="186A841A"/>
    <w:rsid w:val="19BB7BB7"/>
    <w:rsid w:val="1A58AE0A"/>
    <w:rsid w:val="1AE066CC"/>
    <w:rsid w:val="1CB0A932"/>
    <w:rsid w:val="1D352AEB"/>
    <w:rsid w:val="1F61F3D5"/>
    <w:rsid w:val="2178A22F"/>
    <w:rsid w:val="21EBC5AD"/>
    <w:rsid w:val="2262FBD5"/>
    <w:rsid w:val="240FB4FD"/>
    <w:rsid w:val="247106DA"/>
    <w:rsid w:val="25025234"/>
    <w:rsid w:val="25483642"/>
    <w:rsid w:val="25CD890C"/>
    <w:rsid w:val="26F3FDE3"/>
    <w:rsid w:val="2928837C"/>
    <w:rsid w:val="2A32EE22"/>
    <w:rsid w:val="2ACD6F58"/>
    <w:rsid w:val="2ADA8492"/>
    <w:rsid w:val="2B0EDFE1"/>
    <w:rsid w:val="2D540E1B"/>
    <w:rsid w:val="2E5F0810"/>
    <w:rsid w:val="2EBBC1B6"/>
    <w:rsid w:val="2EF16A25"/>
    <w:rsid w:val="2F872796"/>
    <w:rsid w:val="30419EBD"/>
    <w:rsid w:val="3094E87F"/>
    <w:rsid w:val="30AC13A8"/>
    <w:rsid w:val="31050B09"/>
    <w:rsid w:val="312B8A0A"/>
    <w:rsid w:val="33499FB3"/>
    <w:rsid w:val="3360A5A5"/>
    <w:rsid w:val="33805CD5"/>
    <w:rsid w:val="33C8E9E6"/>
    <w:rsid w:val="35485D61"/>
    <w:rsid w:val="359444BC"/>
    <w:rsid w:val="35A9AB33"/>
    <w:rsid w:val="35AA1628"/>
    <w:rsid w:val="35CADD55"/>
    <w:rsid w:val="363858EE"/>
    <w:rsid w:val="3867E5F5"/>
    <w:rsid w:val="38F3F44A"/>
    <w:rsid w:val="393687EA"/>
    <w:rsid w:val="3C3FCED8"/>
    <w:rsid w:val="3D1B8D9C"/>
    <w:rsid w:val="3E5C43F2"/>
    <w:rsid w:val="3EA17323"/>
    <w:rsid w:val="3FD8E538"/>
    <w:rsid w:val="3FF0AE5C"/>
    <w:rsid w:val="402B00B2"/>
    <w:rsid w:val="42C441D3"/>
    <w:rsid w:val="42E05781"/>
    <w:rsid w:val="42F12FF7"/>
    <w:rsid w:val="46A96159"/>
    <w:rsid w:val="46D909D3"/>
    <w:rsid w:val="46DACDF6"/>
    <w:rsid w:val="489D8078"/>
    <w:rsid w:val="48D0A13A"/>
    <w:rsid w:val="48D796D6"/>
    <w:rsid w:val="49200D9A"/>
    <w:rsid w:val="4A7B4D01"/>
    <w:rsid w:val="4C70DB94"/>
    <w:rsid w:val="4D768FED"/>
    <w:rsid w:val="4DC2FAA5"/>
    <w:rsid w:val="4DD41E2F"/>
    <w:rsid w:val="4DDBF5A0"/>
    <w:rsid w:val="4F41EC59"/>
    <w:rsid w:val="4F9416AC"/>
    <w:rsid w:val="50DDBCBA"/>
    <w:rsid w:val="50FA9B67"/>
    <w:rsid w:val="51B217F1"/>
    <w:rsid w:val="527CCB89"/>
    <w:rsid w:val="53DD354A"/>
    <w:rsid w:val="54133ED7"/>
    <w:rsid w:val="5461A4BD"/>
    <w:rsid w:val="54D5B73B"/>
    <w:rsid w:val="54FFB657"/>
    <w:rsid w:val="576AD90A"/>
    <w:rsid w:val="590D74A8"/>
    <w:rsid w:val="5A5DE21D"/>
    <w:rsid w:val="5A6281CC"/>
    <w:rsid w:val="5A8E81DD"/>
    <w:rsid w:val="5ACC6F2E"/>
    <w:rsid w:val="5B462ACE"/>
    <w:rsid w:val="5FED829A"/>
    <w:rsid w:val="6010FB72"/>
    <w:rsid w:val="60117C95"/>
    <w:rsid w:val="62657491"/>
    <w:rsid w:val="62D3BCFD"/>
    <w:rsid w:val="63292080"/>
    <w:rsid w:val="638FE5D9"/>
    <w:rsid w:val="64C2A18E"/>
    <w:rsid w:val="64F9D59A"/>
    <w:rsid w:val="65489EF7"/>
    <w:rsid w:val="6A32B288"/>
    <w:rsid w:val="6AE50C40"/>
    <w:rsid w:val="6B6BB785"/>
    <w:rsid w:val="6B811CBC"/>
    <w:rsid w:val="6BB5CD08"/>
    <w:rsid w:val="6C40F747"/>
    <w:rsid w:val="6D05EF1C"/>
    <w:rsid w:val="6F78D79B"/>
    <w:rsid w:val="6FC08EE0"/>
    <w:rsid w:val="6FDB616C"/>
    <w:rsid w:val="701AC1F4"/>
    <w:rsid w:val="70500951"/>
    <w:rsid w:val="7108C7E3"/>
    <w:rsid w:val="72C54DAA"/>
    <w:rsid w:val="7476194A"/>
    <w:rsid w:val="75566FEB"/>
    <w:rsid w:val="760E8897"/>
    <w:rsid w:val="7624F3C0"/>
    <w:rsid w:val="76EBBD45"/>
    <w:rsid w:val="77C7B17F"/>
    <w:rsid w:val="786640FA"/>
    <w:rsid w:val="796D9D83"/>
    <w:rsid w:val="7CDF4F48"/>
    <w:rsid w:val="7D00C3E5"/>
    <w:rsid w:val="7D170391"/>
    <w:rsid w:val="7D901793"/>
    <w:rsid w:val="7EAB03F3"/>
    <w:rsid w:val="7F3E5ED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fillcolor="#cfc">
      <v:fill color="#cfc" color2="fill lighten(0)" rotate="t" focusposition=".5,.5" focussize="" method="linear sigma" type="gradientRadial"/>
    </o:shapedefaults>
    <o:shapelayout v:ext="edit">
      <o:idmap v:ext="edit" data="1"/>
    </o:shapelayout>
  </w:shapeDefaults>
  <w:decimalSymbol w:val="."/>
  <w:listSeparator w:val=","/>
  <w14:docId w14:val="5091EE34"/>
  <w15:docId w15:val="{0165906F-326C-48E0-B93F-E8B1D2DEF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0A27"/>
    <w:pPr>
      <w:jc w:val="both"/>
    </w:pPr>
    <w:rPr>
      <w:rFonts w:asciiTheme="minorHAnsi" w:hAnsiTheme="minorHAnsi"/>
      <w:sz w:val="24"/>
      <w:lang w:eastAsia="en-US"/>
    </w:rPr>
  </w:style>
  <w:style w:type="paragraph" w:styleId="Heading1">
    <w:name w:val="heading 1"/>
    <w:aliases w:val="VISTA 1,VISTA,Heading 14,H1,h1,Heading 1n,Section Head,l1,Titre 1ntc,heading 1"/>
    <w:basedOn w:val="Normal"/>
    <w:next w:val="Normal"/>
    <w:link w:val="Heading1Char"/>
    <w:qFormat/>
    <w:rsid w:val="00DB1982"/>
    <w:pPr>
      <w:numPr>
        <w:numId w:val="34"/>
      </w:numPr>
      <w:spacing w:before="240" w:after="240"/>
      <w:outlineLvl w:val="0"/>
    </w:pPr>
    <w:rPr>
      <w:b/>
      <w:kern w:val="28"/>
      <w:sz w:val="28"/>
    </w:rPr>
  </w:style>
  <w:style w:type="paragraph" w:styleId="Heading2">
    <w:name w:val="heading 2"/>
    <w:aliases w:val="VISTA 2,Heading 11,Annex2,Heading 2n,H2,h2,l2,ntc,heading 2"/>
    <w:basedOn w:val="Normal"/>
    <w:next w:val="Normal"/>
    <w:link w:val="Heading2Char"/>
    <w:qFormat/>
    <w:rsid w:val="00DB1982"/>
    <w:pPr>
      <w:numPr>
        <w:ilvl w:val="1"/>
        <w:numId w:val="34"/>
      </w:numPr>
      <w:spacing w:before="240" w:after="120"/>
      <w:outlineLvl w:val="1"/>
    </w:pPr>
    <w:rPr>
      <w:rFonts w:cstheme="minorHAnsi"/>
      <w:b/>
      <w:i/>
    </w:rPr>
  </w:style>
  <w:style w:type="paragraph" w:styleId="Heading3">
    <w:name w:val="heading 3"/>
    <w:aliases w:val="VISTA 3,Heading 13,Heading 3n,3,Titre 3,sub-sub,h3,l3,Guide 3,Titre 3 ntc,H3,Nome parg,heading 3"/>
    <w:basedOn w:val="Normal"/>
    <w:next w:val="Normal"/>
    <w:link w:val="Heading3Char"/>
    <w:qFormat/>
    <w:rsid w:val="00DB1982"/>
    <w:pPr>
      <w:numPr>
        <w:ilvl w:val="2"/>
        <w:numId w:val="34"/>
      </w:numPr>
      <w:spacing w:before="240" w:after="120"/>
      <w:outlineLvl w:val="2"/>
    </w:pPr>
    <w:rPr>
      <w:b/>
    </w:rPr>
  </w:style>
  <w:style w:type="paragraph" w:styleId="Heading4">
    <w:name w:val="heading 4"/>
    <w:aliases w:val="VISTA 4,Heading 4n,h4,Titre 4 ntc"/>
    <w:basedOn w:val="Normal"/>
    <w:next w:val="Normal"/>
    <w:link w:val="Heading4Char"/>
    <w:qFormat/>
    <w:rsid w:val="00DA24E0"/>
    <w:pPr>
      <w:keepNext/>
      <w:keepLines/>
      <w:numPr>
        <w:ilvl w:val="3"/>
        <w:numId w:val="34"/>
      </w:numPr>
      <w:spacing w:before="240" w:after="120"/>
      <w:outlineLvl w:val="3"/>
    </w:pPr>
    <w:rPr>
      <w:b/>
      <w:i/>
      <w:kern w:val="28"/>
    </w:rPr>
  </w:style>
  <w:style w:type="paragraph" w:styleId="Heading5">
    <w:name w:val="heading 5"/>
    <w:aliases w:val="annexe,annexe ntc,h5"/>
    <w:basedOn w:val="Normal"/>
    <w:next w:val="Normal"/>
    <w:link w:val="Heading5Char"/>
    <w:qFormat/>
    <w:rsid w:val="00DA24E0"/>
    <w:pPr>
      <w:numPr>
        <w:ilvl w:val="4"/>
        <w:numId w:val="34"/>
      </w:numPr>
      <w:jc w:val="center"/>
      <w:outlineLvl w:val="4"/>
    </w:pPr>
    <w:rPr>
      <w:b/>
      <w:sz w:val="28"/>
    </w:rPr>
  </w:style>
  <w:style w:type="paragraph" w:styleId="Heading6">
    <w:name w:val="heading 6"/>
    <w:basedOn w:val="Normal"/>
    <w:next w:val="Normal"/>
    <w:link w:val="Heading6Char"/>
    <w:qFormat/>
    <w:rsid w:val="00DA24E0"/>
    <w:pPr>
      <w:keepNext/>
      <w:numPr>
        <w:ilvl w:val="5"/>
        <w:numId w:val="34"/>
      </w:numPr>
      <w:outlineLvl w:val="5"/>
    </w:pPr>
    <w:rPr>
      <w:color w:val="FF0000"/>
      <w:sz w:val="84"/>
    </w:rPr>
  </w:style>
  <w:style w:type="paragraph" w:styleId="Heading7">
    <w:name w:val="heading 7"/>
    <w:basedOn w:val="Normal"/>
    <w:next w:val="Normal"/>
    <w:link w:val="Heading7Char"/>
    <w:qFormat/>
    <w:rsid w:val="00DA24E0"/>
    <w:pPr>
      <w:keepNext/>
      <w:numPr>
        <w:ilvl w:val="6"/>
        <w:numId w:val="34"/>
      </w:numPr>
      <w:outlineLvl w:val="6"/>
    </w:pPr>
    <w:rPr>
      <w:b/>
    </w:rPr>
  </w:style>
  <w:style w:type="paragraph" w:styleId="Heading8">
    <w:name w:val="heading 8"/>
    <w:aliases w:val="(table no.),h8"/>
    <w:basedOn w:val="Heading3"/>
    <w:next w:val="Normal"/>
    <w:link w:val="Heading8Char"/>
    <w:qFormat/>
    <w:rsid w:val="00004F88"/>
    <w:pPr>
      <w:keepNext/>
      <w:numPr>
        <w:ilvl w:val="7"/>
      </w:numPr>
      <w:tabs>
        <w:tab w:val="left" w:pos="993"/>
      </w:tabs>
      <w:spacing w:before="120" w:after="60"/>
      <w:jc w:val="left"/>
      <w:outlineLvl w:val="7"/>
    </w:pPr>
    <w:rPr>
      <w:rFonts w:ascii="Century Gothic" w:hAnsi="Century Gothic"/>
      <w:bCs/>
    </w:rPr>
  </w:style>
  <w:style w:type="paragraph" w:styleId="Heading9">
    <w:name w:val="heading 9"/>
    <w:aliases w:val="(figure no.),h9"/>
    <w:basedOn w:val="Heading8"/>
    <w:next w:val="Normal"/>
    <w:link w:val="Heading9Char"/>
    <w:qFormat/>
    <w:rsid w:val="00004F88"/>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ptionVISTA">
    <w:name w:val="Caption VISTA"/>
    <w:basedOn w:val="Normal"/>
    <w:rsid w:val="00DA24E0"/>
    <w:pPr>
      <w:spacing w:before="120" w:after="120"/>
      <w:jc w:val="left"/>
    </w:pPr>
    <w:rPr>
      <w:b/>
      <w:sz w:val="20"/>
    </w:rPr>
  </w:style>
  <w:style w:type="paragraph" w:customStyle="1" w:styleId="TitleVISTA">
    <w:name w:val="Title VISTA"/>
    <w:basedOn w:val="Normal"/>
    <w:rsid w:val="00DA24E0"/>
    <w:pPr>
      <w:spacing w:before="240" w:after="240"/>
      <w:jc w:val="center"/>
    </w:pPr>
    <w:rPr>
      <w:b/>
      <w:sz w:val="28"/>
    </w:rPr>
  </w:style>
  <w:style w:type="paragraph" w:styleId="Header">
    <w:name w:val="header"/>
    <w:aliases w:val="VISTA 7,Drawing,header,WP Header"/>
    <w:basedOn w:val="Normal"/>
    <w:link w:val="HeaderChar"/>
    <w:rsid w:val="00DA24E0"/>
    <w:pPr>
      <w:tabs>
        <w:tab w:val="center" w:pos="4320"/>
        <w:tab w:val="right" w:pos="8640"/>
      </w:tabs>
    </w:pPr>
  </w:style>
  <w:style w:type="paragraph" w:styleId="Footer">
    <w:name w:val="footer"/>
    <w:basedOn w:val="Normal"/>
    <w:link w:val="FooterChar"/>
    <w:uiPriority w:val="99"/>
    <w:rsid w:val="00DA24E0"/>
    <w:pPr>
      <w:tabs>
        <w:tab w:val="center" w:pos="4320"/>
        <w:tab w:val="right" w:pos="8640"/>
      </w:tabs>
    </w:pPr>
  </w:style>
  <w:style w:type="character" w:styleId="PageNumber">
    <w:name w:val="page number"/>
    <w:basedOn w:val="DefaultParagraphFont"/>
    <w:rsid w:val="00DA24E0"/>
  </w:style>
  <w:style w:type="paragraph" w:customStyle="1" w:styleId="PageCaption">
    <w:name w:val="Page Caption"/>
    <w:basedOn w:val="Header"/>
    <w:rsid w:val="00DA24E0"/>
    <w:pPr>
      <w:pBdr>
        <w:bottom w:val="single" w:sz="4" w:space="1" w:color="auto"/>
      </w:pBdr>
      <w:tabs>
        <w:tab w:val="clear" w:pos="4320"/>
        <w:tab w:val="clear" w:pos="8640"/>
      </w:tabs>
      <w:jc w:val="left"/>
    </w:pPr>
    <w:rPr>
      <w:b/>
      <w:i/>
      <w:sz w:val="16"/>
    </w:rPr>
  </w:style>
  <w:style w:type="paragraph" w:styleId="BodyText">
    <w:name w:val="Body Text"/>
    <w:basedOn w:val="Normal"/>
    <w:link w:val="BodyTextChar"/>
    <w:rsid w:val="00DA24E0"/>
    <w:rPr>
      <w:rFonts w:ascii="Arial" w:hAnsi="Arial"/>
    </w:rPr>
  </w:style>
  <w:style w:type="paragraph" w:styleId="Caption">
    <w:name w:val="caption"/>
    <w:basedOn w:val="Normal"/>
    <w:next w:val="Normal"/>
    <w:link w:val="CaptionChar"/>
    <w:uiPriority w:val="35"/>
    <w:qFormat/>
    <w:rsid w:val="00E6376F"/>
    <w:pPr>
      <w:spacing w:before="120" w:after="120"/>
      <w:jc w:val="left"/>
    </w:pPr>
    <w:rPr>
      <w:rFonts w:ascii="Calibri" w:hAnsi="Calibri"/>
    </w:rPr>
  </w:style>
  <w:style w:type="paragraph" w:styleId="TOC1">
    <w:name w:val="toc 1"/>
    <w:basedOn w:val="Normal"/>
    <w:next w:val="Normal"/>
    <w:autoRedefine/>
    <w:uiPriority w:val="39"/>
    <w:rsid w:val="00BE1E4B"/>
    <w:pPr>
      <w:tabs>
        <w:tab w:val="right" w:leader="dot" w:pos="9019"/>
      </w:tabs>
      <w:spacing w:before="120" w:after="120"/>
      <w:jc w:val="left"/>
    </w:pPr>
    <w:rPr>
      <w:b/>
      <w:caps/>
      <w:sz w:val="20"/>
    </w:rPr>
  </w:style>
  <w:style w:type="paragraph" w:styleId="TOC2">
    <w:name w:val="toc 2"/>
    <w:basedOn w:val="Normal"/>
    <w:next w:val="Normal"/>
    <w:autoRedefine/>
    <w:uiPriority w:val="39"/>
    <w:rsid w:val="00DA24E0"/>
    <w:pPr>
      <w:ind w:left="240"/>
      <w:jc w:val="left"/>
    </w:pPr>
    <w:rPr>
      <w:smallCaps/>
      <w:sz w:val="20"/>
    </w:rPr>
  </w:style>
  <w:style w:type="paragraph" w:styleId="TOC3">
    <w:name w:val="toc 3"/>
    <w:basedOn w:val="Normal"/>
    <w:next w:val="Normal"/>
    <w:autoRedefine/>
    <w:uiPriority w:val="39"/>
    <w:rsid w:val="00DA24E0"/>
    <w:pPr>
      <w:ind w:left="480"/>
      <w:jc w:val="left"/>
    </w:pPr>
    <w:rPr>
      <w:i/>
      <w:sz w:val="20"/>
    </w:rPr>
  </w:style>
  <w:style w:type="paragraph" w:styleId="TOC4">
    <w:name w:val="toc 4"/>
    <w:basedOn w:val="Normal"/>
    <w:next w:val="Normal"/>
    <w:autoRedefine/>
    <w:semiHidden/>
    <w:rsid w:val="00DA24E0"/>
    <w:pPr>
      <w:ind w:left="720"/>
      <w:jc w:val="left"/>
    </w:pPr>
    <w:rPr>
      <w:sz w:val="18"/>
    </w:rPr>
  </w:style>
  <w:style w:type="paragraph" w:styleId="TOC5">
    <w:name w:val="toc 5"/>
    <w:basedOn w:val="Normal"/>
    <w:next w:val="Normal"/>
    <w:autoRedefine/>
    <w:semiHidden/>
    <w:rsid w:val="00DA24E0"/>
    <w:pPr>
      <w:ind w:left="960"/>
      <w:jc w:val="left"/>
    </w:pPr>
    <w:rPr>
      <w:sz w:val="18"/>
    </w:rPr>
  </w:style>
  <w:style w:type="paragraph" w:styleId="TOC6">
    <w:name w:val="toc 6"/>
    <w:basedOn w:val="Normal"/>
    <w:next w:val="Normal"/>
    <w:autoRedefine/>
    <w:semiHidden/>
    <w:rsid w:val="00DA24E0"/>
    <w:pPr>
      <w:ind w:left="1200"/>
      <w:jc w:val="left"/>
    </w:pPr>
    <w:rPr>
      <w:sz w:val="18"/>
    </w:rPr>
  </w:style>
  <w:style w:type="paragraph" w:styleId="TOC7">
    <w:name w:val="toc 7"/>
    <w:basedOn w:val="Normal"/>
    <w:next w:val="Normal"/>
    <w:autoRedefine/>
    <w:semiHidden/>
    <w:rsid w:val="00DA24E0"/>
    <w:pPr>
      <w:ind w:left="1440"/>
      <w:jc w:val="left"/>
    </w:pPr>
    <w:rPr>
      <w:sz w:val="18"/>
    </w:rPr>
  </w:style>
  <w:style w:type="paragraph" w:styleId="TOC8">
    <w:name w:val="toc 8"/>
    <w:basedOn w:val="Normal"/>
    <w:next w:val="Normal"/>
    <w:autoRedefine/>
    <w:semiHidden/>
    <w:rsid w:val="00DA24E0"/>
    <w:pPr>
      <w:ind w:left="1680"/>
      <w:jc w:val="left"/>
    </w:pPr>
    <w:rPr>
      <w:sz w:val="18"/>
    </w:rPr>
  </w:style>
  <w:style w:type="paragraph" w:styleId="TOC9">
    <w:name w:val="toc 9"/>
    <w:basedOn w:val="Normal"/>
    <w:next w:val="Normal"/>
    <w:autoRedefine/>
    <w:semiHidden/>
    <w:rsid w:val="00DA24E0"/>
    <w:pPr>
      <w:ind w:left="1920"/>
      <w:jc w:val="left"/>
    </w:pPr>
    <w:rPr>
      <w:sz w:val="18"/>
    </w:rPr>
  </w:style>
  <w:style w:type="paragraph" w:styleId="TableofFigures">
    <w:name w:val="table of figures"/>
    <w:basedOn w:val="Normal"/>
    <w:next w:val="Normal"/>
    <w:semiHidden/>
    <w:rsid w:val="00DA24E0"/>
    <w:pPr>
      <w:ind w:left="480" w:hanging="480"/>
      <w:jc w:val="left"/>
    </w:pPr>
    <w:rPr>
      <w:caps/>
      <w:sz w:val="20"/>
    </w:rPr>
  </w:style>
  <w:style w:type="paragraph" w:styleId="DocumentMap">
    <w:name w:val="Document Map"/>
    <w:basedOn w:val="Normal"/>
    <w:semiHidden/>
    <w:rsid w:val="00DA24E0"/>
    <w:pPr>
      <w:shd w:val="clear" w:color="auto" w:fill="000080"/>
    </w:pPr>
    <w:rPr>
      <w:rFonts w:ascii="Tahoma" w:hAnsi="Tahoma"/>
    </w:rPr>
  </w:style>
  <w:style w:type="character" w:styleId="CommentReference">
    <w:name w:val="annotation reference"/>
    <w:basedOn w:val="DefaultParagraphFont"/>
    <w:uiPriority w:val="99"/>
    <w:semiHidden/>
    <w:rsid w:val="00DA24E0"/>
    <w:rPr>
      <w:sz w:val="16"/>
    </w:rPr>
  </w:style>
  <w:style w:type="paragraph" w:styleId="CommentText">
    <w:name w:val="annotation text"/>
    <w:basedOn w:val="Normal"/>
    <w:link w:val="CommentTextChar"/>
    <w:uiPriority w:val="99"/>
    <w:semiHidden/>
    <w:rsid w:val="00DA24E0"/>
    <w:rPr>
      <w:sz w:val="20"/>
    </w:rPr>
  </w:style>
  <w:style w:type="paragraph" w:styleId="BodyText2">
    <w:name w:val="Body Text 2"/>
    <w:basedOn w:val="Normal"/>
    <w:rsid w:val="00DA24E0"/>
    <w:rPr>
      <w:color w:val="FF0000"/>
    </w:rPr>
  </w:style>
  <w:style w:type="paragraph" w:styleId="BodyTextIndent">
    <w:name w:val="Body Text Indent"/>
    <w:basedOn w:val="Normal"/>
    <w:rsid w:val="00DA24E0"/>
    <w:pPr>
      <w:ind w:left="709" w:hanging="709"/>
    </w:pPr>
  </w:style>
  <w:style w:type="paragraph" w:styleId="BodyTextIndent2">
    <w:name w:val="Body Text Indent 2"/>
    <w:basedOn w:val="Normal"/>
    <w:rsid w:val="00DA24E0"/>
    <w:pPr>
      <w:ind w:left="1440" w:hanging="1440"/>
    </w:pPr>
  </w:style>
  <w:style w:type="paragraph" w:styleId="NormalIndent">
    <w:name w:val="Normal Indent"/>
    <w:basedOn w:val="Normal"/>
    <w:rsid w:val="00DA24E0"/>
    <w:pPr>
      <w:ind w:left="720"/>
    </w:pPr>
  </w:style>
  <w:style w:type="paragraph" w:customStyle="1" w:styleId="VistaNormal">
    <w:name w:val="Vista Normal"/>
    <w:basedOn w:val="Normal"/>
    <w:rsid w:val="00DA24E0"/>
  </w:style>
  <w:style w:type="paragraph" w:styleId="FootnoteText">
    <w:name w:val="footnote text"/>
    <w:basedOn w:val="Normal"/>
    <w:link w:val="FootnoteTextChar"/>
    <w:semiHidden/>
    <w:rsid w:val="00DA24E0"/>
    <w:rPr>
      <w:sz w:val="20"/>
    </w:rPr>
  </w:style>
  <w:style w:type="character" w:styleId="FootnoteReference">
    <w:name w:val="footnote reference"/>
    <w:basedOn w:val="DefaultParagraphFont"/>
    <w:semiHidden/>
    <w:rsid w:val="00DA24E0"/>
    <w:rPr>
      <w:vertAlign w:val="superscript"/>
    </w:rPr>
  </w:style>
  <w:style w:type="character" w:customStyle="1" w:styleId="bodytext1">
    <w:name w:val="bodytext1"/>
    <w:basedOn w:val="DefaultParagraphFont"/>
    <w:rsid w:val="00C05DC4"/>
    <w:rPr>
      <w:rFonts w:ascii="Verdana" w:hAnsi="Verdana" w:hint="default"/>
      <w:color w:val="006699"/>
      <w:sz w:val="18"/>
      <w:szCs w:val="18"/>
    </w:rPr>
  </w:style>
  <w:style w:type="character" w:styleId="Hyperlink">
    <w:name w:val="Hyperlink"/>
    <w:basedOn w:val="DefaultParagraphFont"/>
    <w:uiPriority w:val="99"/>
    <w:rsid w:val="00C05DC4"/>
    <w:rPr>
      <w:color w:val="0000FF"/>
      <w:u w:val="single"/>
    </w:rPr>
  </w:style>
  <w:style w:type="paragraph" w:customStyle="1" w:styleId="Equation">
    <w:name w:val="Equation"/>
    <w:basedOn w:val="Normal"/>
    <w:next w:val="Normal"/>
    <w:rsid w:val="00004F88"/>
    <w:pPr>
      <w:keepLines/>
      <w:tabs>
        <w:tab w:val="left" w:pos="1440"/>
        <w:tab w:val="right" w:pos="9000"/>
      </w:tabs>
      <w:overflowPunct w:val="0"/>
      <w:autoSpaceDE w:val="0"/>
      <w:autoSpaceDN w:val="0"/>
      <w:adjustRightInd w:val="0"/>
      <w:spacing w:before="60" w:after="60"/>
      <w:textAlignment w:val="baseline"/>
    </w:pPr>
  </w:style>
  <w:style w:type="paragraph" w:customStyle="1" w:styleId="Annex">
    <w:name w:val="Annex"/>
    <w:basedOn w:val="Normal"/>
    <w:rsid w:val="00004F88"/>
    <w:pPr>
      <w:keepLines/>
      <w:numPr>
        <w:numId w:val="2"/>
      </w:numPr>
      <w:overflowPunct w:val="0"/>
      <w:autoSpaceDE w:val="0"/>
      <w:autoSpaceDN w:val="0"/>
      <w:adjustRightInd w:val="0"/>
      <w:spacing w:before="60" w:after="60"/>
      <w:textAlignment w:val="baseline"/>
    </w:pPr>
  </w:style>
  <w:style w:type="paragraph" w:customStyle="1" w:styleId="Annex2">
    <w:name w:val="Annex 2"/>
    <w:next w:val="Normal"/>
    <w:rsid w:val="00004F88"/>
    <w:pPr>
      <w:numPr>
        <w:ilvl w:val="1"/>
        <w:numId w:val="2"/>
      </w:numPr>
      <w:tabs>
        <w:tab w:val="clear" w:pos="720"/>
        <w:tab w:val="num" w:pos="0"/>
      </w:tabs>
      <w:spacing w:before="360" w:after="120"/>
    </w:pPr>
    <w:rPr>
      <w:rFonts w:ascii="Tahoma" w:hAnsi="Tahoma" w:cs="Tahoma"/>
      <w:b/>
      <w:bCs/>
      <w:caps/>
      <w:sz w:val="22"/>
      <w:lang w:val="en-US" w:eastAsia="en-US"/>
    </w:rPr>
  </w:style>
  <w:style w:type="paragraph" w:styleId="NormalWeb">
    <w:name w:val="Normal (Web)"/>
    <w:basedOn w:val="Normal"/>
    <w:uiPriority w:val="99"/>
    <w:rsid w:val="00BE75EF"/>
    <w:pPr>
      <w:spacing w:before="100" w:beforeAutospacing="1" w:after="100" w:afterAutospacing="1"/>
      <w:ind w:right="150"/>
      <w:jc w:val="left"/>
    </w:pPr>
    <w:rPr>
      <w:rFonts w:ascii="Verdana" w:hAnsi="Verdana"/>
      <w:color w:val="000000"/>
      <w:sz w:val="19"/>
      <w:szCs w:val="19"/>
      <w:lang w:eastAsia="en-GB"/>
    </w:rPr>
  </w:style>
  <w:style w:type="paragraph" w:customStyle="1" w:styleId="Default">
    <w:name w:val="Default"/>
    <w:rsid w:val="00B73489"/>
    <w:pPr>
      <w:autoSpaceDE w:val="0"/>
      <w:autoSpaceDN w:val="0"/>
      <w:adjustRightInd w:val="0"/>
    </w:pPr>
    <w:rPr>
      <w:rFonts w:ascii="Arial" w:hAnsi="Arial" w:cs="Arial"/>
      <w:color w:val="000000"/>
      <w:sz w:val="24"/>
      <w:szCs w:val="24"/>
    </w:rPr>
  </w:style>
  <w:style w:type="character" w:customStyle="1" w:styleId="txtg1">
    <w:name w:val="txtg1"/>
    <w:basedOn w:val="DefaultParagraphFont"/>
    <w:rsid w:val="003B5352"/>
    <w:rPr>
      <w:rFonts w:ascii="Verdana" w:hAnsi="Verdana" w:hint="default"/>
      <w:b/>
      <w:bCs/>
      <w:color w:val="000000"/>
      <w:sz w:val="24"/>
      <w:szCs w:val="24"/>
    </w:rPr>
  </w:style>
  <w:style w:type="character" w:customStyle="1" w:styleId="hervorhebung1">
    <w:name w:val="hervorhebung1"/>
    <w:basedOn w:val="DefaultParagraphFont"/>
    <w:rsid w:val="00A16DCF"/>
    <w:rPr>
      <w:b/>
      <w:bCs/>
      <w:color w:val="808080"/>
    </w:rPr>
  </w:style>
  <w:style w:type="paragraph" w:styleId="z-TopofForm">
    <w:name w:val="HTML Top of Form"/>
    <w:basedOn w:val="Normal"/>
    <w:next w:val="Normal"/>
    <w:hidden/>
    <w:rsid w:val="001A3F52"/>
    <w:pPr>
      <w:pBdr>
        <w:bottom w:val="single" w:sz="6" w:space="1" w:color="auto"/>
      </w:pBdr>
      <w:jc w:val="center"/>
    </w:pPr>
    <w:rPr>
      <w:rFonts w:ascii="Arial" w:hAnsi="Arial" w:cs="Arial"/>
      <w:vanish/>
      <w:color w:val="000000"/>
      <w:sz w:val="16"/>
      <w:szCs w:val="16"/>
      <w:lang w:eastAsia="en-GB"/>
    </w:rPr>
  </w:style>
  <w:style w:type="paragraph" w:styleId="z-BottomofForm">
    <w:name w:val="HTML Bottom of Form"/>
    <w:basedOn w:val="Normal"/>
    <w:next w:val="Normal"/>
    <w:link w:val="z-BottomofFormChar"/>
    <w:hidden/>
    <w:uiPriority w:val="99"/>
    <w:rsid w:val="001A3F52"/>
    <w:pPr>
      <w:pBdr>
        <w:top w:val="single" w:sz="6" w:space="1" w:color="auto"/>
      </w:pBdr>
      <w:jc w:val="center"/>
    </w:pPr>
    <w:rPr>
      <w:rFonts w:ascii="Arial" w:hAnsi="Arial" w:cs="Arial"/>
      <w:vanish/>
      <w:color w:val="000000"/>
      <w:sz w:val="16"/>
      <w:szCs w:val="16"/>
      <w:lang w:eastAsia="en-GB"/>
    </w:rPr>
  </w:style>
  <w:style w:type="paragraph" w:styleId="CommentSubject">
    <w:name w:val="annotation subject"/>
    <w:basedOn w:val="CommentText"/>
    <w:next w:val="CommentText"/>
    <w:link w:val="CommentSubjectChar"/>
    <w:semiHidden/>
    <w:rsid w:val="00DF4DC8"/>
    <w:rPr>
      <w:b/>
      <w:bCs/>
    </w:rPr>
  </w:style>
  <w:style w:type="paragraph" w:styleId="BalloonText">
    <w:name w:val="Balloon Text"/>
    <w:basedOn w:val="Normal"/>
    <w:link w:val="BalloonTextChar"/>
    <w:uiPriority w:val="99"/>
    <w:semiHidden/>
    <w:rsid w:val="00DF4DC8"/>
    <w:rPr>
      <w:rFonts w:ascii="Tahoma" w:hAnsi="Tahoma" w:cs="Tahoma"/>
      <w:sz w:val="16"/>
      <w:szCs w:val="16"/>
    </w:rPr>
  </w:style>
  <w:style w:type="table" w:styleId="TableGrid">
    <w:name w:val="Table Grid"/>
    <w:basedOn w:val="TableNormal"/>
    <w:uiPriority w:val="59"/>
    <w:rsid w:val="00910FD3"/>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Document">
    <w:name w:val="Reference Document"/>
    <w:basedOn w:val="Normal"/>
    <w:link w:val="ReferenceDocumentCharChar"/>
    <w:rsid w:val="009B6B31"/>
    <w:pPr>
      <w:numPr>
        <w:numId w:val="4"/>
      </w:numPr>
    </w:pPr>
  </w:style>
  <w:style w:type="character" w:customStyle="1" w:styleId="ReferenceDocumentCharChar">
    <w:name w:val="Reference Document Char Char"/>
    <w:basedOn w:val="DefaultParagraphFont"/>
    <w:link w:val="ReferenceDocument"/>
    <w:rsid w:val="009B6B31"/>
    <w:rPr>
      <w:rFonts w:asciiTheme="minorHAnsi" w:hAnsiTheme="minorHAnsi"/>
      <w:sz w:val="24"/>
      <w:lang w:eastAsia="en-US"/>
    </w:rPr>
  </w:style>
  <w:style w:type="character" w:customStyle="1" w:styleId="a">
    <w:name w:val="a"/>
    <w:basedOn w:val="DefaultParagraphFont"/>
    <w:rsid w:val="001858FB"/>
  </w:style>
  <w:style w:type="paragraph" w:styleId="BodyText3">
    <w:name w:val="Body Text 3"/>
    <w:basedOn w:val="Normal"/>
    <w:link w:val="BodyText3Char"/>
    <w:rsid w:val="00716495"/>
    <w:pPr>
      <w:spacing w:after="120"/>
    </w:pPr>
    <w:rPr>
      <w:sz w:val="16"/>
      <w:szCs w:val="16"/>
    </w:rPr>
  </w:style>
  <w:style w:type="paragraph" w:customStyle="1" w:styleId="CEOINormal">
    <w:name w:val="CEOI Normal"/>
    <w:rsid w:val="00716495"/>
    <w:pPr>
      <w:spacing w:before="60" w:after="60" w:line="120" w:lineRule="atLeast"/>
      <w:jc w:val="both"/>
    </w:pPr>
    <w:rPr>
      <w:sz w:val="24"/>
      <w:lang w:eastAsia="en-US"/>
    </w:rPr>
  </w:style>
  <w:style w:type="character" w:styleId="FollowedHyperlink">
    <w:name w:val="FollowedHyperlink"/>
    <w:basedOn w:val="DefaultParagraphFont"/>
    <w:rsid w:val="00294970"/>
    <w:rPr>
      <w:color w:val="800080"/>
      <w:u w:val="single"/>
    </w:rPr>
  </w:style>
  <w:style w:type="character" w:customStyle="1" w:styleId="Heading4Char">
    <w:name w:val="Heading 4 Char"/>
    <w:aliases w:val="VISTA 4 Char,Heading 4n Char,h4 Char,Titre 4 ntc Char"/>
    <w:basedOn w:val="DefaultParagraphFont"/>
    <w:link w:val="Heading4"/>
    <w:rsid w:val="00C77495"/>
    <w:rPr>
      <w:rFonts w:asciiTheme="minorHAnsi" w:hAnsiTheme="minorHAnsi"/>
      <w:b/>
      <w:i/>
      <w:kern w:val="28"/>
      <w:sz w:val="24"/>
      <w:lang w:eastAsia="en-US"/>
    </w:rPr>
  </w:style>
  <w:style w:type="character" w:customStyle="1" w:styleId="Heading3Char">
    <w:name w:val="Heading 3 Char"/>
    <w:aliases w:val="VISTA 3 Char,Heading 13 Char,Heading 3n Char,3 Char,Titre 3 Char,sub-sub Char,h3 Char,l3 Char,Guide 3 Char,Titre 3 ntc Char,H3 Char,Nome parg Char,heading 3 Char"/>
    <w:basedOn w:val="DefaultParagraphFont"/>
    <w:link w:val="Heading3"/>
    <w:rsid w:val="00C77495"/>
    <w:rPr>
      <w:rFonts w:asciiTheme="minorHAnsi" w:hAnsiTheme="minorHAnsi"/>
      <w:b/>
      <w:sz w:val="24"/>
      <w:lang w:eastAsia="en-US"/>
    </w:rPr>
  </w:style>
  <w:style w:type="paragraph" w:customStyle="1" w:styleId="ApplicableDocuments">
    <w:name w:val="Applicable Documents"/>
    <w:basedOn w:val="ReferenceDocument"/>
    <w:rsid w:val="00CF1D69"/>
    <w:pPr>
      <w:numPr>
        <w:numId w:val="3"/>
      </w:numPr>
    </w:pPr>
  </w:style>
  <w:style w:type="paragraph" w:styleId="ListParagraph">
    <w:name w:val="List Paragraph"/>
    <w:basedOn w:val="Normal"/>
    <w:link w:val="ListParagraphChar"/>
    <w:uiPriority w:val="34"/>
    <w:qFormat/>
    <w:rsid w:val="00FD54BF"/>
    <w:pPr>
      <w:ind w:left="720"/>
      <w:contextualSpacing/>
    </w:pPr>
  </w:style>
  <w:style w:type="paragraph" w:styleId="PlainText">
    <w:name w:val="Plain Text"/>
    <w:basedOn w:val="Normal"/>
    <w:link w:val="PlainTextChar"/>
    <w:uiPriority w:val="99"/>
    <w:unhideWhenUsed/>
    <w:rsid w:val="001C21A7"/>
    <w:pPr>
      <w:jc w:val="left"/>
    </w:pPr>
    <w:rPr>
      <w:rFonts w:ascii="Consolas" w:eastAsia="Calibri" w:hAnsi="Consolas"/>
      <w:sz w:val="21"/>
      <w:szCs w:val="21"/>
    </w:rPr>
  </w:style>
  <w:style w:type="character" w:customStyle="1" w:styleId="PlainTextChar">
    <w:name w:val="Plain Text Char"/>
    <w:basedOn w:val="DefaultParagraphFont"/>
    <w:link w:val="PlainText"/>
    <w:uiPriority w:val="99"/>
    <w:rsid w:val="001C21A7"/>
    <w:rPr>
      <w:rFonts w:ascii="Consolas" w:eastAsia="Calibri" w:hAnsi="Consolas"/>
      <w:sz w:val="21"/>
      <w:szCs w:val="21"/>
      <w:lang w:eastAsia="en-US"/>
    </w:rPr>
  </w:style>
  <w:style w:type="table" w:customStyle="1" w:styleId="LightShading-Accent12">
    <w:name w:val="Light Shading - Accent 12"/>
    <w:basedOn w:val="TableNormal"/>
    <w:uiPriority w:val="60"/>
    <w:rsid w:val="009746DB"/>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NoSpacing">
    <w:name w:val="No Spacing"/>
    <w:uiPriority w:val="1"/>
    <w:qFormat/>
    <w:rsid w:val="009746DB"/>
    <w:rPr>
      <w:rFonts w:ascii="Arial" w:hAnsi="Arial"/>
      <w:sz w:val="22"/>
      <w:lang w:eastAsia="en-US"/>
    </w:rPr>
  </w:style>
  <w:style w:type="paragraph" w:customStyle="1" w:styleId="WPD">
    <w:name w:val="WPD"/>
    <w:basedOn w:val="Normal"/>
    <w:rsid w:val="00397EFB"/>
    <w:pPr>
      <w:keepLines/>
      <w:numPr>
        <w:numId w:val="5"/>
      </w:numPr>
      <w:overflowPunct w:val="0"/>
      <w:autoSpaceDE w:val="0"/>
      <w:autoSpaceDN w:val="0"/>
      <w:adjustRightInd w:val="0"/>
      <w:spacing w:before="20" w:after="20"/>
      <w:jc w:val="left"/>
      <w:textAlignment w:val="baseline"/>
    </w:pPr>
    <w:rPr>
      <w:rFonts w:ascii="Helvetica" w:hAnsi="Helvetica"/>
      <w:szCs w:val="22"/>
    </w:rPr>
  </w:style>
  <w:style w:type="character" w:customStyle="1" w:styleId="z-BottomofFormChar">
    <w:name w:val="z-Bottom of Form Char"/>
    <w:basedOn w:val="DefaultParagraphFont"/>
    <w:link w:val="z-BottomofForm"/>
    <w:uiPriority w:val="99"/>
    <w:rsid w:val="00D22878"/>
    <w:rPr>
      <w:rFonts w:ascii="Arial" w:hAnsi="Arial" w:cs="Arial"/>
      <w:vanish/>
      <w:color w:val="000000"/>
      <w:sz w:val="16"/>
      <w:szCs w:val="16"/>
    </w:rPr>
  </w:style>
  <w:style w:type="paragraph" w:customStyle="1" w:styleId="CVTABLE">
    <w:name w:val="CV_TABLE"/>
    <w:basedOn w:val="Normal"/>
    <w:rsid w:val="00F30EBD"/>
    <w:pPr>
      <w:jc w:val="left"/>
    </w:pPr>
    <w:rPr>
      <w:rFonts w:ascii="Century Gothic" w:hAnsi="Century Gothic"/>
      <w:b/>
      <w:sz w:val="28"/>
      <w:szCs w:val="22"/>
      <w:lang w:eastAsia="en-GB"/>
    </w:rPr>
  </w:style>
  <w:style w:type="character" w:customStyle="1" w:styleId="CaptionChar">
    <w:name w:val="Caption Char"/>
    <w:link w:val="Caption"/>
    <w:uiPriority w:val="35"/>
    <w:rsid w:val="00E6376F"/>
    <w:rPr>
      <w:rFonts w:ascii="Calibri" w:hAnsi="Calibri"/>
      <w:sz w:val="22"/>
      <w:lang w:eastAsia="en-US"/>
    </w:rPr>
  </w:style>
  <w:style w:type="character" w:customStyle="1" w:styleId="Heading6Char">
    <w:name w:val="Heading 6 Char"/>
    <w:basedOn w:val="DefaultParagraphFont"/>
    <w:link w:val="Heading6"/>
    <w:rsid w:val="0053781D"/>
    <w:rPr>
      <w:rFonts w:asciiTheme="minorHAnsi" w:hAnsiTheme="minorHAnsi"/>
      <w:color w:val="FF0000"/>
      <w:sz w:val="84"/>
      <w:lang w:eastAsia="en-US"/>
    </w:rPr>
  </w:style>
  <w:style w:type="paragraph" w:customStyle="1" w:styleId="DRAL12">
    <w:name w:val="DRAL12"/>
    <w:basedOn w:val="Normal"/>
    <w:rsid w:val="0006549A"/>
    <w:pPr>
      <w:jc w:val="left"/>
    </w:pPr>
    <w:rPr>
      <w:rFonts w:ascii="Helvetica" w:hAnsi="Helvetica"/>
    </w:rPr>
  </w:style>
  <w:style w:type="character" w:customStyle="1" w:styleId="rgilmn">
    <w:name w:val="rg_ilmn"/>
    <w:basedOn w:val="DefaultParagraphFont"/>
    <w:rsid w:val="00CC3784"/>
  </w:style>
  <w:style w:type="paragraph" w:styleId="Title">
    <w:name w:val="Title"/>
    <w:basedOn w:val="Normal"/>
    <w:next w:val="Normal"/>
    <w:link w:val="TitleChar"/>
    <w:qFormat/>
    <w:rsid w:val="004243F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4243FA"/>
    <w:rPr>
      <w:rFonts w:asciiTheme="majorHAnsi" w:eastAsiaTheme="majorEastAsia" w:hAnsiTheme="majorHAnsi" w:cstheme="majorBidi"/>
      <w:color w:val="17365D" w:themeColor="text2" w:themeShade="BF"/>
      <w:spacing w:val="5"/>
      <w:kern w:val="28"/>
      <w:sz w:val="52"/>
      <w:szCs w:val="52"/>
      <w:lang w:eastAsia="en-US"/>
    </w:rPr>
  </w:style>
  <w:style w:type="character" w:styleId="Strong">
    <w:name w:val="Strong"/>
    <w:basedOn w:val="DefaultParagraphFont"/>
    <w:qFormat/>
    <w:rsid w:val="004243FA"/>
    <w:rPr>
      <w:b/>
      <w:bCs/>
    </w:rPr>
  </w:style>
  <w:style w:type="numbering" w:customStyle="1" w:styleId="NoList1">
    <w:name w:val="No List1"/>
    <w:next w:val="NoList"/>
    <w:semiHidden/>
    <w:unhideWhenUsed/>
    <w:rsid w:val="00ED4BC1"/>
  </w:style>
  <w:style w:type="character" w:customStyle="1" w:styleId="Heading1Char">
    <w:name w:val="Heading 1 Char"/>
    <w:aliases w:val="VISTA 1 Char,VISTA Char,Heading 14 Char,H1 Char,h1 Char,Heading 1n Char,Section Head Char,l1 Char,Titre 1ntc Char,heading 1 Char"/>
    <w:basedOn w:val="DefaultParagraphFont"/>
    <w:link w:val="Heading1"/>
    <w:rsid w:val="0068533B"/>
    <w:rPr>
      <w:rFonts w:asciiTheme="minorHAnsi" w:hAnsiTheme="minorHAnsi"/>
      <w:b/>
      <w:kern w:val="28"/>
      <w:sz w:val="28"/>
      <w:lang w:eastAsia="en-US"/>
    </w:rPr>
  </w:style>
  <w:style w:type="character" w:customStyle="1" w:styleId="Heading2Char">
    <w:name w:val="Heading 2 Char"/>
    <w:aliases w:val="VISTA 2 Char,Heading 11 Char,Annex2 Char,Heading 2n Char,H2 Char,h2 Char,l2 Char,ntc Char,heading 2 Char"/>
    <w:basedOn w:val="DefaultParagraphFont"/>
    <w:link w:val="Heading2"/>
    <w:rsid w:val="002B4CC6"/>
    <w:rPr>
      <w:rFonts w:asciiTheme="minorHAnsi" w:hAnsiTheme="minorHAnsi" w:cstheme="minorHAnsi"/>
      <w:b/>
      <w:i/>
      <w:sz w:val="24"/>
      <w:lang w:eastAsia="en-US"/>
    </w:rPr>
  </w:style>
  <w:style w:type="character" w:customStyle="1" w:styleId="Heading5Char">
    <w:name w:val="Heading 5 Char"/>
    <w:aliases w:val="annexe Char,annexe ntc Char,h5 Char"/>
    <w:basedOn w:val="DefaultParagraphFont"/>
    <w:link w:val="Heading5"/>
    <w:rsid w:val="00ED4BC1"/>
    <w:rPr>
      <w:rFonts w:asciiTheme="minorHAnsi" w:hAnsiTheme="minorHAnsi"/>
      <w:b/>
      <w:sz w:val="28"/>
      <w:lang w:eastAsia="en-US"/>
    </w:rPr>
  </w:style>
  <w:style w:type="character" w:customStyle="1" w:styleId="Heading7Char">
    <w:name w:val="Heading 7 Char"/>
    <w:basedOn w:val="DefaultParagraphFont"/>
    <w:link w:val="Heading7"/>
    <w:rsid w:val="00ED4BC1"/>
    <w:rPr>
      <w:rFonts w:asciiTheme="minorHAnsi" w:hAnsiTheme="minorHAnsi"/>
      <w:b/>
      <w:sz w:val="24"/>
      <w:lang w:eastAsia="en-US"/>
    </w:rPr>
  </w:style>
  <w:style w:type="character" w:customStyle="1" w:styleId="Heading8Char">
    <w:name w:val="Heading 8 Char"/>
    <w:aliases w:val="(table no.) Char,h8 Char"/>
    <w:basedOn w:val="DefaultParagraphFont"/>
    <w:link w:val="Heading8"/>
    <w:rsid w:val="00ED4BC1"/>
    <w:rPr>
      <w:rFonts w:ascii="Century Gothic" w:hAnsi="Century Gothic"/>
      <w:b/>
      <w:bCs/>
      <w:sz w:val="24"/>
      <w:lang w:eastAsia="en-US"/>
    </w:rPr>
  </w:style>
  <w:style w:type="character" w:customStyle="1" w:styleId="Heading9Char">
    <w:name w:val="Heading 9 Char"/>
    <w:aliases w:val="(figure no.) Char,h9 Char"/>
    <w:basedOn w:val="DefaultParagraphFont"/>
    <w:link w:val="Heading9"/>
    <w:rsid w:val="00ED4BC1"/>
    <w:rPr>
      <w:rFonts w:ascii="Century Gothic" w:hAnsi="Century Gothic"/>
      <w:b/>
      <w:bCs/>
      <w:sz w:val="24"/>
      <w:lang w:eastAsia="en-US"/>
    </w:rPr>
  </w:style>
  <w:style w:type="character" w:customStyle="1" w:styleId="HeaderChar">
    <w:name w:val="Header Char"/>
    <w:aliases w:val="VISTA 7 Char,Drawing Char,header Char,WP Header Char"/>
    <w:basedOn w:val="DefaultParagraphFont"/>
    <w:link w:val="Header"/>
    <w:rsid w:val="00ED4BC1"/>
    <w:rPr>
      <w:rFonts w:asciiTheme="minorHAnsi" w:hAnsiTheme="minorHAnsi"/>
      <w:sz w:val="22"/>
      <w:lang w:eastAsia="en-US"/>
    </w:rPr>
  </w:style>
  <w:style w:type="paragraph" w:customStyle="1" w:styleId="Fond4">
    <w:name w:val="Fond4"/>
    <w:basedOn w:val="Normal"/>
    <w:rsid w:val="00ED4BC1"/>
    <w:pPr>
      <w:jc w:val="left"/>
    </w:pPr>
    <w:rPr>
      <w:rFonts w:ascii="FuturaA Bk BT" w:hAnsi="FuturaA Bk BT"/>
      <w:noProof/>
      <w:sz w:val="20"/>
      <w:lang w:eastAsia="fr-FR"/>
    </w:rPr>
  </w:style>
  <w:style w:type="character" w:customStyle="1" w:styleId="BodyText3Char">
    <w:name w:val="Body Text 3 Char"/>
    <w:basedOn w:val="DefaultParagraphFont"/>
    <w:link w:val="BodyText3"/>
    <w:rsid w:val="00ED4BC1"/>
    <w:rPr>
      <w:rFonts w:asciiTheme="minorHAnsi" w:hAnsiTheme="minorHAnsi"/>
      <w:sz w:val="16"/>
      <w:szCs w:val="16"/>
      <w:lang w:eastAsia="en-US"/>
    </w:rPr>
  </w:style>
  <w:style w:type="paragraph" w:customStyle="1" w:styleId="WPDtitre">
    <w:name w:val="WPD titre"/>
    <w:basedOn w:val="WPD"/>
    <w:rsid w:val="00ED4BC1"/>
    <w:pPr>
      <w:keepLines w:val="0"/>
      <w:numPr>
        <w:numId w:val="0"/>
      </w:numPr>
      <w:overflowPunct/>
      <w:autoSpaceDE/>
      <w:autoSpaceDN/>
      <w:adjustRightInd/>
      <w:spacing w:before="0" w:after="0"/>
      <w:jc w:val="both"/>
      <w:textAlignment w:val="auto"/>
    </w:pPr>
    <w:rPr>
      <w:rFonts w:ascii="FuturaA Bk BT" w:hAnsi="FuturaA Bk BT"/>
      <w:b/>
      <w:szCs w:val="20"/>
      <w:lang w:eastAsia="fr-FR"/>
    </w:rPr>
  </w:style>
  <w:style w:type="paragraph" w:customStyle="1" w:styleId="WPDtext">
    <w:name w:val="WPD_text"/>
    <w:basedOn w:val="WPD"/>
    <w:rsid w:val="00ED4BC1"/>
    <w:pPr>
      <w:keepLines w:val="0"/>
      <w:numPr>
        <w:numId w:val="6"/>
      </w:numPr>
      <w:overflowPunct/>
      <w:autoSpaceDE/>
      <w:autoSpaceDN/>
      <w:adjustRightInd/>
      <w:spacing w:before="0" w:after="0"/>
      <w:textAlignment w:val="auto"/>
    </w:pPr>
    <w:rPr>
      <w:rFonts w:ascii="MS Mincho" w:hAnsi="MS Mincho"/>
      <w:snapToGrid w:val="0"/>
      <w:sz w:val="20"/>
      <w:szCs w:val="20"/>
      <w:lang w:eastAsia="fr-FR"/>
    </w:rPr>
  </w:style>
  <w:style w:type="character" w:customStyle="1" w:styleId="BodyTextChar">
    <w:name w:val="Body Text Char"/>
    <w:basedOn w:val="DefaultParagraphFont"/>
    <w:link w:val="BodyText"/>
    <w:rsid w:val="00ED4BC1"/>
    <w:rPr>
      <w:rFonts w:ascii="Arial" w:hAnsi="Arial"/>
      <w:sz w:val="22"/>
      <w:lang w:eastAsia="en-US"/>
    </w:rPr>
  </w:style>
  <w:style w:type="character" w:customStyle="1" w:styleId="FooterChar">
    <w:name w:val="Footer Char"/>
    <w:basedOn w:val="DefaultParagraphFont"/>
    <w:link w:val="Footer"/>
    <w:uiPriority w:val="99"/>
    <w:rsid w:val="00ED4BC1"/>
    <w:rPr>
      <w:rFonts w:asciiTheme="minorHAnsi" w:hAnsiTheme="minorHAnsi"/>
      <w:sz w:val="22"/>
      <w:lang w:eastAsia="en-US"/>
    </w:rPr>
  </w:style>
  <w:style w:type="table" w:customStyle="1" w:styleId="TableGrid1">
    <w:name w:val="Table Grid1"/>
    <w:basedOn w:val="TableNormal"/>
    <w:next w:val="TableGrid"/>
    <w:rsid w:val="00ED4B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ell">
    <w:name w:val="Table Cell"/>
    <w:basedOn w:val="Normal"/>
    <w:rsid w:val="00ED4BC1"/>
    <w:pPr>
      <w:spacing w:before="72" w:after="72"/>
      <w:jc w:val="left"/>
    </w:pPr>
    <w:rPr>
      <w:rFonts w:ascii="Helvetica" w:hAnsi="Helvetica"/>
      <w:sz w:val="20"/>
    </w:rPr>
  </w:style>
  <w:style w:type="character" w:customStyle="1" w:styleId="StyleArial10pt">
    <w:name w:val="Style Arial 10 pt"/>
    <w:rsid w:val="00ED4BC1"/>
    <w:rPr>
      <w:rFonts w:ascii="Arial" w:hAnsi="Arial"/>
      <w:noProof/>
      <w:sz w:val="20"/>
      <w:szCs w:val="20"/>
      <w:lang w:val="en-GB"/>
    </w:rPr>
  </w:style>
  <w:style w:type="paragraph" w:styleId="BlockText">
    <w:name w:val="Block Text"/>
    <w:basedOn w:val="Normal"/>
    <w:rsid w:val="00ED4BC1"/>
    <w:pPr>
      <w:ind w:left="800" w:right="482"/>
      <w:jc w:val="left"/>
    </w:pPr>
    <w:rPr>
      <w:rFonts w:ascii="Arial" w:hAnsi="Arial"/>
      <w:sz w:val="18"/>
      <w:szCs w:val="24"/>
    </w:rPr>
  </w:style>
  <w:style w:type="character" w:customStyle="1" w:styleId="CommentTextChar">
    <w:name w:val="Comment Text Char"/>
    <w:basedOn w:val="DefaultParagraphFont"/>
    <w:link w:val="CommentText"/>
    <w:uiPriority w:val="99"/>
    <w:semiHidden/>
    <w:rsid w:val="00ED4BC1"/>
    <w:rPr>
      <w:rFonts w:asciiTheme="minorHAnsi" w:hAnsiTheme="minorHAnsi"/>
      <w:lang w:eastAsia="en-US"/>
    </w:rPr>
  </w:style>
  <w:style w:type="character" w:customStyle="1" w:styleId="CommentSubjectChar">
    <w:name w:val="Comment Subject Char"/>
    <w:basedOn w:val="CommentTextChar"/>
    <w:link w:val="CommentSubject"/>
    <w:semiHidden/>
    <w:rsid w:val="00ED4BC1"/>
    <w:rPr>
      <w:rFonts w:asciiTheme="minorHAnsi" w:hAnsiTheme="minorHAnsi"/>
      <w:b/>
      <w:bCs/>
      <w:lang w:eastAsia="en-US"/>
    </w:rPr>
  </w:style>
  <w:style w:type="paragraph" w:customStyle="1" w:styleId="SEADetails">
    <w:name w:val="SEADetails"/>
    <w:basedOn w:val="Normal"/>
    <w:next w:val="Normal"/>
    <w:rsid w:val="00ED4BC1"/>
    <w:pPr>
      <w:keepLines/>
      <w:tabs>
        <w:tab w:val="left" w:pos="1361"/>
      </w:tabs>
      <w:overflowPunct w:val="0"/>
      <w:autoSpaceDE w:val="0"/>
      <w:autoSpaceDN w:val="0"/>
      <w:adjustRightInd w:val="0"/>
      <w:spacing w:before="120" w:after="60"/>
    </w:pPr>
    <w:rPr>
      <w:rFonts w:ascii="Arial Narrow" w:hAnsi="Arial Narrow"/>
      <w:b/>
    </w:rPr>
  </w:style>
  <w:style w:type="paragraph" w:customStyle="1" w:styleId="Line">
    <w:name w:val="Line"/>
    <w:basedOn w:val="Normal"/>
    <w:rsid w:val="00ED4BC1"/>
    <w:pPr>
      <w:pBdr>
        <w:bottom w:val="single" w:sz="4" w:space="1" w:color="auto"/>
      </w:pBdr>
    </w:pPr>
    <w:rPr>
      <w:rFonts w:ascii="Arial" w:hAnsi="Arial"/>
      <w:sz w:val="2"/>
      <w:szCs w:val="24"/>
    </w:rPr>
  </w:style>
  <w:style w:type="paragraph" w:customStyle="1" w:styleId="Standard">
    <w:name w:val="Standard"/>
    <w:basedOn w:val="Normal"/>
    <w:rsid w:val="00ED4BC1"/>
    <w:pPr>
      <w:spacing w:before="60" w:after="60"/>
    </w:pPr>
    <w:rPr>
      <w:rFonts w:ascii="FuturaA Bk BT" w:hAnsi="FuturaA Bk BT"/>
      <w:lang w:eastAsia="fr-FR"/>
    </w:rPr>
  </w:style>
  <w:style w:type="paragraph" w:customStyle="1" w:styleId="Resumes-Titre">
    <w:name w:val="Resumes-Titre"/>
    <w:basedOn w:val="Normal"/>
    <w:rsid w:val="00ED4BC1"/>
    <w:pPr>
      <w:spacing w:before="60" w:after="60"/>
      <w:jc w:val="left"/>
    </w:pPr>
    <w:rPr>
      <w:rFonts w:ascii="FuturaA Bk BT" w:hAnsi="FuturaA Bk BT"/>
      <w:b/>
      <w:i/>
      <w:lang w:eastAsia="fr-FR"/>
    </w:rPr>
  </w:style>
  <w:style w:type="paragraph" w:customStyle="1" w:styleId="Resume-Titre-2">
    <w:name w:val="Resume-Titre-2"/>
    <w:basedOn w:val="Resumes-Titre"/>
    <w:rsid w:val="00ED4BC1"/>
  </w:style>
  <w:style w:type="paragraph" w:customStyle="1" w:styleId="Resume-Name">
    <w:name w:val="Resume-Name"/>
    <w:basedOn w:val="Resumes-Titre"/>
    <w:rsid w:val="00ED4BC1"/>
    <w:pPr>
      <w:spacing w:before="120"/>
      <w:jc w:val="center"/>
    </w:pPr>
    <w:rPr>
      <w:i w:val="0"/>
      <w:iCs/>
      <w:lang w:val="fr-FR"/>
    </w:rPr>
  </w:style>
  <w:style w:type="paragraph" w:customStyle="1" w:styleId="Style1">
    <w:name w:val="Style1"/>
    <w:basedOn w:val="WPDtext"/>
    <w:rsid w:val="00ED4BC1"/>
    <w:pPr>
      <w:numPr>
        <w:numId w:val="0"/>
      </w:numPr>
      <w:jc w:val="both"/>
    </w:pPr>
  </w:style>
  <w:style w:type="character" w:customStyle="1" w:styleId="BalloonTextChar">
    <w:name w:val="Balloon Text Char"/>
    <w:basedOn w:val="DefaultParagraphFont"/>
    <w:link w:val="BalloonText"/>
    <w:uiPriority w:val="99"/>
    <w:semiHidden/>
    <w:rsid w:val="00ED4BC1"/>
    <w:rPr>
      <w:rFonts w:ascii="Tahoma" w:hAnsi="Tahoma" w:cs="Tahoma"/>
      <w:sz w:val="16"/>
      <w:szCs w:val="16"/>
      <w:lang w:eastAsia="en-US"/>
    </w:rPr>
  </w:style>
  <w:style w:type="character" w:customStyle="1" w:styleId="ListParagraphChar">
    <w:name w:val="List Paragraph Char"/>
    <w:basedOn w:val="DefaultParagraphFont"/>
    <w:link w:val="ListParagraph"/>
    <w:uiPriority w:val="34"/>
    <w:rsid w:val="00327242"/>
    <w:rPr>
      <w:rFonts w:asciiTheme="minorHAnsi" w:hAnsiTheme="minorHAnsi"/>
      <w:sz w:val="22"/>
      <w:lang w:eastAsia="en-US"/>
    </w:rPr>
  </w:style>
  <w:style w:type="paragraph" w:styleId="HTMLPreformatted">
    <w:name w:val="HTML Preformatted"/>
    <w:basedOn w:val="Normal"/>
    <w:link w:val="HTMLPreformattedChar"/>
    <w:uiPriority w:val="99"/>
    <w:unhideWhenUsed/>
    <w:rsid w:val="00152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w:eastAsiaTheme="minorHAnsi" w:hAnsi="Courier" w:cs="Courier"/>
      <w:sz w:val="20"/>
    </w:rPr>
  </w:style>
  <w:style w:type="character" w:customStyle="1" w:styleId="HTMLPreformattedChar">
    <w:name w:val="HTML Preformatted Char"/>
    <w:basedOn w:val="DefaultParagraphFont"/>
    <w:link w:val="HTMLPreformatted"/>
    <w:uiPriority w:val="99"/>
    <w:rsid w:val="00152F14"/>
    <w:rPr>
      <w:rFonts w:ascii="Courier" w:eastAsiaTheme="minorHAnsi" w:hAnsi="Courier" w:cs="Courier"/>
      <w:lang w:eastAsia="en-US"/>
    </w:rPr>
  </w:style>
  <w:style w:type="character" w:customStyle="1" w:styleId="normaltextrun">
    <w:name w:val="normaltextrun"/>
    <w:basedOn w:val="DefaultParagraphFont"/>
    <w:rsid w:val="006E3D0A"/>
  </w:style>
  <w:style w:type="character" w:customStyle="1" w:styleId="eop">
    <w:name w:val="eop"/>
    <w:basedOn w:val="DefaultParagraphFont"/>
    <w:rsid w:val="006E3D0A"/>
  </w:style>
  <w:style w:type="character" w:customStyle="1" w:styleId="FootnoteTextChar">
    <w:name w:val="Footnote Text Char"/>
    <w:basedOn w:val="DefaultParagraphFont"/>
    <w:link w:val="FootnoteText"/>
    <w:uiPriority w:val="99"/>
    <w:semiHidden/>
    <w:rsid w:val="006E3D0A"/>
    <w:rPr>
      <w:rFonts w:asciiTheme="minorHAnsi" w:hAnsiTheme="minorHAnsi"/>
      <w:lang w:eastAsia="en-US"/>
    </w:rPr>
  </w:style>
  <w:style w:type="paragraph" w:customStyle="1" w:styleId="Style2">
    <w:name w:val="Style2"/>
    <w:basedOn w:val="Heading1"/>
    <w:link w:val="Style2Char"/>
    <w:qFormat/>
    <w:rsid w:val="00326339"/>
    <w:pPr>
      <w:numPr>
        <w:numId w:val="0"/>
      </w:numPr>
      <w:tabs>
        <w:tab w:val="left" w:pos="720"/>
      </w:tabs>
      <w:ind w:left="432" w:hanging="432"/>
    </w:pPr>
    <w:rPr>
      <w:rFonts w:cstheme="minorHAnsi"/>
    </w:rPr>
  </w:style>
  <w:style w:type="character" w:customStyle="1" w:styleId="Style2Char">
    <w:name w:val="Style2 Char"/>
    <w:basedOn w:val="Heading1Char"/>
    <w:link w:val="Style2"/>
    <w:rsid w:val="00326339"/>
    <w:rPr>
      <w:rFonts w:asciiTheme="minorHAnsi" w:hAnsiTheme="minorHAnsi" w:cstheme="minorHAnsi"/>
      <w:b/>
      <w:kern w:val="28"/>
      <w:sz w:val="28"/>
      <w:lang w:eastAsia="en-US"/>
    </w:rPr>
  </w:style>
  <w:style w:type="character" w:styleId="SubtleEmphasis">
    <w:name w:val="Subtle Emphasis"/>
    <w:basedOn w:val="DefaultParagraphFont"/>
    <w:uiPriority w:val="19"/>
    <w:qFormat/>
    <w:rsid w:val="00AE19C5"/>
    <w:rPr>
      <w:i/>
      <w:iCs/>
      <w:color w:val="404040" w:themeColor="text1" w:themeTint="BF"/>
    </w:rPr>
  </w:style>
  <w:style w:type="character" w:styleId="PlaceholderText">
    <w:name w:val="Placeholder Text"/>
    <w:basedOn w:val="DefaultParagraphFont"/>
    <w:uiPriority w:val="99"/>
    <w:semiHidden/>
    <w:rsid w:val="00146C4A"/>
    <w:rPr>
      <w:color w:val="808080"/>
    </w:rPr>
  </w:style>
  <w:style w:type="character" w:styleId="UnresolvedMention">
    <w:name w:val="Unresolved Mention"/>
    <w:basedOn w:val="DefaultParagraphFont"/>
    <w:uiPriority w:val="99"/>
    <w:unhideWhenUsed/>
    <w:rsid w:val="001409B2"/>
    <w:rPr>
      <w:color w:val="605E5C"/>
      <w:shd w:val="clear" w:color="auto" w:fill="E1DFDD"/>
    </w:rPr>
  </w:style>
  <w:style w:type="character" w:styleId="Mention">
    <w:name w:val="Mention"/>
    <w:basedOn w:val="DefaultParagraphFont"/>
    <w:uiPriority w:val="99"/>
    <w:unhideWhenUsed/>
    <w:rsid w:val="003C0FBE"/>
    <w:rPr>
      <w:color w:val="2B579A"/>
      <w:shd w:val="clear" w:color="auto" w:fill="E1DFDD"/>
    </w:rPr>
  </w:style>
  <w:style w:type="character" w:customStyle="1" w:styleId="acopre">
    <w:name w:val="acopre"/>
    <w:basedOn w:val="DefaultParagraphFont"/>
    <w:rsid w:val="004F6A25"/>
  </w:style>
  <w:style w:type="paragraph" w:customStyle="1" w:styleId="paragraph">
    <w:name w:val="paragraph"/>
    <w:basedOn w:val="Normal"/>
    <w:rsid w:val="006E4FDB"/>
    <w:pPr>
      <w:spacing w:before="100" w:beforeAutospacing="1" w:after="100" w:afterAutospacing="1"/>
      <w:jc w:val="left"/>
    </w:pPr>
    <w:rPr>
      <w:rFonts w:ascii="Times New Roman" w:hAnsi="Times New Roman"/>
      <w:szCs w:val="24"/>
      <w:lang w:val="en-SG" w:eastAsia="en-SG"/>
    </w:rPr>
  </w:style>
  <w:style w:type="paragraph" w:styleId="Revision">
    <w:name w:val="Revision"/>
    <w:hidden/>
    <w:uiPriority w:val="99"/>
    <w:semiHidden/>
    <w:rsid w:val="00BD4F0E"/>
    <w:rPr>
      <w:rFonts w:asciiTheme="minorHAnsi" w:hAnsiTheme="minorHAnsi"/>
      <w:sz w:val="22"/>
      <w:lang w:eastAsia="en-US"/>
    </w:rPr>
  </w:style>
  <w:style w:type="paragraph" w:styleId="Index1">
    <w:name w:val="index 1"/>
    <w:basedOn w:val="Normal"/>
    <w:next w:val="Normal"/>
    <w:autoRedefine/>
    <w:uiPriority w:val="99"/>
    <w:semiHidden/>
    <w:unhideWhenUsed/>
    <w:rsid w:val="006A10AE"/>
    <w:pPr>
      <w:ind w:left="240" w:hanging="240"/>
    </w:pPr>
  </w:style>
  <w:style w:type="paragraph" w:customStyle="1" w:styleId="Style3">
    <w:name w:val="Style3"/>
    <w:basedOn w:val="Heading2"/>
    <w:link w:val="Style3Char"/>
    <w:qFormat/>
    <w:rsid w:val="009452D7"/>
  </w:style>
  <w:style w:type="paragraph" w:styleId="EndnoteText">
    <w:name w:val="endnote text"/>
    <w:basedOn w:val="Normal"/>
    <w:link w:val="EndnoteTextChar"/>
    <w:semiHidden/>
    <w:unhideWhenUsed/>
    <w:rsid w:val="00E51FAB"/>
    <w:rPr>
      <w:sz w:val="20"/>
    </w:rPr>
  </w:style>
  <w:style w:type="character" w:customStyle="1" w:styleId="Style3Char">
    <w:name w:val="Style3 Char"/>
    <w:basedOn w:val="Heading2Char"/>
    <w:link w:val="Style3"/>
    <w:rsid w:val="009452D7"/>
    <w:rPr>
      <w:rFonts w:asciiTheme="minorHAnsi" w:hAnsiTheme="minorHAnsi" w:cstheme="minorHAnsi"/>
      <w:b/>
      <w:i/>
      <w:sz w:val="24"/>
      <w:lang w:eastAsia="en-US"/>
    </w:rPr>
  </w:style>
  <w:style w:type="character" w:customStyle="1" w:styleId="EndnoteTextChar">
    <w:name w:val="Endnote Text Char"/>
    <w:basedOn w:val="DefaultParagraphFont"/>
    <w:link w:val="EndnoteText"/>
    <w:semiHidden/>
    <w:rsid w:val="00E51FAB"/>
    <w:rPr>
      <w:rFonts w:asciiTheme="minorHAnsi" w:hAnsiTheme="minorHAnsi"/>
      <w:lang w:eastAsia="en-US"/>
    </w:rPr>
  </w:style>
  <w:style w:type="character" w:styleId="EndnoteReference">
    <w:name w:val="endnote reference"/>
    <w:basedOn w:val="DefaultParagraphFont"/>
    <w:semiHidden/>
    <w:unhideWhenUsed/>
    <w:rsid w:val="00E51FA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610625">
      <w:bodyDiv w:val="1"/>
      <w:marLeft w:val="0"/>
      <w:marRight w:val="0"/>
      <w:marTop w:val="0"/>
      <w:marBottom w:val="0"/>
      <w:divBdr>
        <w:top w:val="none" w:sz="0" w:space="0" w:color="auto"/>
        <w:left w:val="none" w:sz="0" w:space="0" w:color="auto"/>
        <w:bottom w:val="none" w:sz="0" w:space="0" w:color="auto"/>
        <w:right w:val="none" w:sz="0" w:space="0" w:color="auto"/>
      </w:divBdr>
    </w:div>
    <w:div w:id="44332253">
      <w:bodyDiv w:val="1"/>
      <w:marLeft w:val="0"/>
      <w:marRight w:val="0"/>
      <w:marTop w:val="0"/>
      <w:marBottom w:val="0"/>
      <w:divBdr>
        <w:top w:val="none" w:sz="0" w:space="0" w:color="auto"/>
        <w:left w:val="none" w:sz="0" w:space="0" w:color="auto"/>
        <w:bottom w:val="none" w:sz="0" w:space="0" w:color="auto"/>
        <w:right w:val="none" w:sz="0" w:space="0" w:color="auto"/>
      </w:divBdr>
    </w:div>
    <w:div w:id="83427604">
      <w:bodyDiv w:val="1"/>
      <w:marLeft w:val="0"/>
      <w:marRight w:val="0"/>
      <w:marTop w:val="0"/>
      <w:marBottom w:val="0"/>
      <w:divBdr>
        <w:top w:val="none" w:sz="0" w:space="0" w:color="auto"/>
        <w:left w:val="none" w:sz="0" w:space="0" w:color="auto"/>
        <w:bottom w:val="none" w:sz="0" w:space="0" w:color="auto"/>
        <w:right w:val="none" w:sz="0" w:space="0" w:color="auto"/>
      </w:divBdr>
    </w:div>
    <w:div w:id="124782846">
      <w:bodyDiv w:val="1"/>
      <w:marLeft w:val="0"/>
      <w:marRight w:val="0"/>
      <w:marTop w:val="0"/>
      <w:marBottom w:val="0"/>
      <w:divBdr>
        <w:top w:val="none" w:sz="0" w:space="0" w:color="auto"/>
        <w:left w:val="none" w:sz="0" w:space="0" w:color="auto"/>
        <w:bottom w:val="none" w:sz="0" w:space="0" w:color="auto"/>
        <w:right w:val="none" w:sz="0" w:space="0" w:color="auto"/>
      </w:divBdr>
    </w:div>
    <w:div w:id="183400684">
      <w:bodyDiv w:val="1"/>
      <w:marLeft w:val="0"/>
      <w:marRight w:val="0"/>
      <w:marTop w:val="0"/>
      <w:marBottom w:val="0"/>
      <w:divBdr>
        <w:top w:val="none" w:sz="0" w:space="0" w:color="auto"/>
        <w:left w:val="none" w:sz="0" w:space="0" w:color="auto"/>
        <w:bottom w:val="none" w:sz="0" w:space="0" w:color="auto"/>
        <w:right w:val="none" w:sz="0" w:space="0" w:color="auto"/>
      </w:divBdr>
      <w:divsChild>
        <w:div w:id="786312002">
          <w:marLeft w:val="720"/>
          <w:marRight w:val="0"/>
          <w:marTop w:val="0"/>
          <w:marBottom w:val="0"/>
          <w:divBdr>
            <w:top w:val="none" w:sz="0" w:space="0" w:color="auto"/>
            <w:left w:val="none" w:sz="0" w:space="0" w:color="auto"/>
            <w:bottom w:val="none" w:sz="0" w:space="0" w:color="auto"/>
            <w:right w:val="none" w:sz="0" w:space="0" w:color="auto"/>
          </w:divBdr>
        </w:div>
      </w:divsChild>
    </w:div>
    <w:div w:id="208225171">
      <w:bodyDiv w:val="1"/>
      <w:marLeft w:val="0"/>
      <w:marRight w:val="0"/>
      <w:marTop w:val="0"/>
      <w:marBottom w:val="0"/>
      <w:divBdr>
        <w:top w:val="none" w:sz="0" w:space="0" w:color="auto"/>
        <w:left w:val="none" w:sz="0" w:space="0" w:color="auto"/>
        <w:bottom w:val="none" w:sz="0" w:space="0" w:color="auto"/>
        <w:right w:val="none" w:sz="0" w:space="0" w:color="auto"/>
      </w:divBdr>
    </w:div>
    <w:div w:id="238251869">
      <w:bodyDiv w:val="1"/>
      <w:marLeft w:val="0"/>
      <w:marRight w:val="0"/>
      <w:marTop w:val="0"/>
      <w:marBottom w:val="0"/>
      <w:divBdr>
        <w:top w:val="none" w:sz="0" w:space="0" w:color="auto"/>
        <w:left w:val="none" w:sz="0" w:space="0" w:color="auto"/>
        <w:bottom w:val="none" w:sz="0" w:space="0" w:color="auto"/>
        <w:right w:val="none" w:sz="0" w:space="0" w:color="auto"/>
      </w:divBdr>
    </w:div>
    <w:div w:id="239869164">
      <w:bodyDiv w:val="1"/>
      <w:marLeft w:val="0"/>
      <w:marRight w:val="0"/>
      <w:marTop w:val="0"/>
      <w:marBottom w:val="0"/>
      <w:divBdr>
        <w:top w:val="none" w:sz="0" w:space="0" w:color="auto"/>
        <w:left w:val="none" w:sz="0" w:space="0" w:color="auto"/>
        <w:bottom w:val="none" w:sz="0" w:space="0" w:color="auto"/>
        <w:right w:val="none" w:sz="0" w:space="0" w:color="auto"/>
      </w:divBdr>
      <w:divsChild>
        <w:div w:id="853568840">
          <w:marLeft w:val="0"/>
          <w:marRight w:val="0"/>
          <w:marTop w:val="0"/>
          <w:marBottom w:val="0"/>
          <w:divBdr>
            <w:top w:val="none" w:sz="0" w:space="0" w:color="auto"/>
            <w:left w:val="none" w:sz="0" w:space="0" w:color="auto"/>
            <w:bottom w:val="none" w:sz="0" w:space="0" w:color="auto"/>
            <w:right w:val="none" w:sz="0" w:space="0" w:color="auto"/>
          </w:divBdr>
        </w:div>
      </w:divsChild>
    </w:div>
    <w:div w:id="317151021">
      <w:bodyDiv w:val="1"/>
      <w:marLeft w:val="0"/>
      <w:marRight w:val="0"/>
      <w:marTop w:val="0"/>
      <w:marBottom w:val="0"/>
      <w:divBdr>
        <w:top w:val="none" w:sz="0" w:space="0" w:color="auto"/>
        <w:left w:val="none" w:sz="0" w:space="0" w:color="auto"/>
        <w:bottom w:val="none" w:sz="0" w:space="0" w:color="auto"/>
        <w:right w:val="none" w:sz="0" w:space="0" w:color="auto"/>
      </w:divBdr>
      <w:divsChild>
        <w:div w:id="628711084">
          <w:marLeft w:val="0"/>
          <w:marRight w:val="0"/>
          <w:marTop w:val="0"/>
          <w:marBottom w:val="0"/>
          <w:divBdr>
            <w:top w:val="none" w:sz="0" w:space="0" w:color="auto"/>
            <w:left w:val="none" w:sz="0" w:space="0" w:color="auto"/>
            <w:bottom w:val="none" w:sz="0" w:space="0" w:color="auto"/>
            <w:right w:val="none" w:sz="0" w:space="0" w:color="auto"/>
          </w:divBdr>
        </w:div>
      </w:divsChild>
    </w:div>
    <w:div w:id="354188296">
      <w:bodyDiv w:val="1"/>
      <w:marLeft w:val="0"/>
      <w:marRight w:val="0"/>
      <w:marTop w:val="0"/>
      <w:marBottom w:val="0"/>
      <w:divBdr>
        <w:top w:val="none" w:sz="0" w:space="0" w:color="auto"/>
        <w:left w:val="none" w:sz="0" w:space="0" w:color="auto"/>
        <w:bottom w:val="none" w:sz="0" w:space="0" w:color="auto"/>
        <w:right w:val="none" w:sz="0" w:space="0" w:color="auto"/>
      </w:divBdr>
    </w:div>
    <w:div w:id="375350264">
      <w:bodyDiv w:val="1"/>
      <w:marLeft w:val="0"/>
      <w:marRight w:val="0"/>
      <w:marTop w:val="0"/>
      <w:marBottom w:val="0"/>
      <w:divBdr>
        <w:top w:val="none" w:sz="0" w:space="0" w:color="auto"/>
        <w:left w:val="none" w:sz="0" w:space="0" w:color="auto"/>
        <w:bottom w:val="none" w:sz="0" w:space="0" w:color="auto"/>
        <w:right w:val="none" w:sz="0" w:space="0" w:color="auto"/>
      </w:divBdr>
      <w:divsChild>
        <w:div w:id="1072390139">
          <w:marLeft w:val="806"/>
          <w:marRight w:val="0"/>
          <w:marTop w:val="0"/>
          <w:marBottom w:val="0"/>
          <w:divBdr>
            <w:top w:val="none" w:sz="0" w:space="0" w:color="auto"/>
            <w:left w:val="none" w:sz="0" w:space="0" w:color="auto"/>
            <w:bottom w:val="none" w:sz="0" w:space="0" w:color="auto"/>
            <w:right w:val="none" w:sz="0" w:space="0" w:color="auto"/>
          </w:divBdr>
        </w:div>
        <w:div w:id="1777825015">
          <w:marLeft w:val="806"/>
          <w:marRight w:val="0"/>
          <w:marTop w:val="0"/>
          <w:marBottom w:val="0"/>
          <w:divBdr>
            <w:top w:val="none" w:sz="0" w:space="0" w:color="auto"/>
            <w:left w:val="none" w:sz="0" w:space="0" w:color="auto"/>
            <w:bottom w:val="none" w:sz="0" w:space="0" w:color="auto"/>
            <w:right w:val="none" w:sz="0" w:space="0" w:color="auto"/>
          </w:divBdr>
        </w:div>
        <w:div w:id="2059012244">
          <w:marLeft w:val="806"/>
          <w:marRight w:val="0"/>
          <w:marTop w:val="0"/>
          <w:marBottom w:val="0"/>
          <w:divBdr>
            <w:top w:val="none" w:sz="0" w:space="0" w:color="auto"/>
            <w:left w:val="none" w:sz="0" w:space="0" w:color="auto"/>
            <w:bottom w:val="none" w:sz="0" w:space="0" w:color="auto"/>
            <w:right w:val="none" w:sz="0" w:space="0" w:color="auto"/>
          </w:divBdr>
        </w:div>
      </w:divsChild>
    </w:div>
    <w:div w:id="388455468">
      <w:bodyDiv w:val="1"/>
      <w:marLeft w:val="0"/>
      <w:marRight w:val="0"/>
      <w:marTop w:val="0"/>
      <w:marBottom w:val="0"/>
      <w:divBdr>
        <w:top w:val="none" w:sz="0" w:space="0" w:color="auto"/>
        <w:left w:val="none" w:sz="0" w:space="0" w:color="auto"/>
        <w:bottom w:val="none" w:sz="0" w:space="0" w:color="auto"/>
        <w:right w:val="none" w:sz="0" w:space="0" w:color="auto"/>
      </w:divBdr>
    </w:div>
    <w:div w:id="404843842">
      <w:bodyDiv w:val="1"/>
      <w:marLeft w:val="0"/>
      <w:marRight w:val="0"/>
      <w:marTop w:val="0"/>
      <w:marBottom w:val="0"/>
      <w:divBdr>
        <w:top w:val="none" w:sz="0" w:space="0" w:color="auto"/>
        <w:left w:val="none" w:sz="0" w:space="0" w:color="auto"/>
        <w:bottom w:val="none" w:sz="0" w:space="0" w:color="auto"/>
        <w:right w:val="none" w:sz="0" w:space="0" w:color="auto"/>
      </w:divBdr>
    </w:div>
    <w:div w:id="448360150">
      <w:bodyDiv w:val="1"/>
      <w:marLeft w:val="0"/>
      <w:marRight w:val="0"/>
      <w:marTop w:val="0"/>
      <w:marBottom w:val="0"/>
      <w:divBdr>
        <w:top w:val="none" w:sz="0" w:space="0" w:color="auto"/>
        <w:left w:val="none" w:sz="0" w:space="0" w:color="auto"/>
        <w:bottom w:val="none" w:sz="0" w:space="0" w:color="auto"/>
        <w:right w:val="none" w:sz="0" w:space="0" w:color="auto"/>
      </w:divBdr>
    </w:div>
    <w:div w:id="450636831">
      <w:bodyDiv w:val="1"/>
      <w:marLeft w:val="0"/>
      <w:marRight w:val="0"/>
      <w:marTop w:val="0"/>
      <w:marBottom w:val="0"/>
      <w:divBdr>
        <w:top w:val="none" w:sz="0" w:space="0" w:color="auto"/>
        <w:left w:val="none" w:sz="0" w:space="0" w:color="auto"/>
        <w:bottom w:val="none" w:sz="0" w:space="0" w:color="auto"/>
        <w:right w:val="none" w:sz="0" w:space="0" w:color="auto"/>
      </w:divBdr>
    </w:div>
    <w:div w:id="541870326">
      <w:bodyDiv w:val="1"/>
      <w:marLeft w:val="0"/>
      <w:marRight w:val="0"/>
      <w:marTop w:val="0"/>
      <w:marBottom w:val="0"/>
      <w:divBdr>
        <w:top w:val="none" w:sz="0" w:space="0" w:color="auto"/>
        <w:left w:val="none" w:sz="0" w:space="0" w:color="auto"/>
        <w:bottom w:val="none" w:sz="0" w:space="0" w:color="auto"/>
        <w:right w:val="none" w:sz="0" w:space="0" w:color="auto"/>
      </w:divBdr>
      <w:divsChild>
        <w:div w:id="53352694">
          <w:marLeft w:val="0"/>
          <w:marRight w:val="0"/>
          <w:marTop w:val="0"/>
          <w:marBottom w:val="0"/>
          <w:divBdr>
            <w:top w:val="none" w:sz="0" w:space="0" w:color="auto"/>
            <w:left w:val="none" w:sz="0" w:space="0" w:color="auto"/>
            <w:bottom w:val="none" w:sz="0" w:space="0" w:color="auto"/>
            <w:right w:val="none" w:sz="0" w:space="0" w:color="auto"/>
          </w:divBdr>
          <w:divsChild>
            <w:div w:id="963079442">
              <w:marLeft w:val="0"/>
              <w:marRight w:val="0"/>
              <w:marTop w:val="0"/>
              <w:marBottom w:val="0"/>
              <w:divBdr>
                <w:top w:val="none" w:sz="0" w:space="0" w:color="auto"/>
                <w:left w:val="none" w:sz="0" w:space="0" w:color="auto"/>
                <w:bottom w:val="none" w:sz="0" w:space="0" w:color="auto"/>
                <w:right w:val="none" w:sz="0" w:space="0" w:color="auto"/>
              </w:divBdr>
              <w:divsChild>
                <w:div w:id="12257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626778">
      <w:bodyDiv w:val="1"/>
      <w:marLeft w:val="0"/>
      <w:marRight w:val="0"/>
      <w:marTop w:val="0"/>
      <w:marBottom w:val="0"/>
      <w:divBdr>
        <w:top w:val="none" w:sz="0" w:space="0" w:color="auto"/>
        <w:left w:val="none" w:sz="0" w:space="0" w:color="auto"/>
        <w:bottom w:val="none" w:sz="0" w:space="0" w:color="auto"/>
        <w:right w:val="none" w:sz="0" w:space="0" w:color="auto"/>
      </w:divBdr>
    </w:div>
    <w:div w:id="608976701">
      <w:bodyDiv w:val="1"/>
      <w:marLeft w:val="0"/>
      <w:marRight w:val="0"/>
      <w:marTop w:val="0"/>
      <w:marBottom w:val="0"/>
      <w:divBdr>
        <w:top w:val="none" w:sz="0" w:space="0" w:color="auto"/>
        <w:left w:val="none" w:sz="0" w:space="0" w:color="auto"/>
        <w:bottom w:val="none" w:sz="0" w:space="0" w:color="auto"/>
        <w:right w:val="none" w:sz="0" w:space="0" w:color="auto"/>
      </w:divBdr>
    </w:div>
    <w:div w:id="647129714">
      <w:bodyDiv w:val="1"/>
      <w:marLeft w:val="0"/>
      <w:marRight w:val="0"/>
      <w:marTop w:val="0"/>
      <w:marBottom w:val="0"/>
      <w:divBdr>
        <w:top w:val="none" w:sz="0" w:space="0" w:color="auto"/>
        <w:left w:val="none" w:sz="0" w:space="0" w:color="auto"/>
        <w:bottom w:val="none" w:sz="0" w:space="0" w:color="auto"/>
        <w:right w:val="none" w:sz="0" w:space="0" w:color="auto"/>
      </w:divBdr>
      <w:divsChild>
        <w:div w:id="937103192">
          <w:marLeft w:val="547"/>
          <w:marRight w:val="0"/>
          <w:marTop w:val="0"/>
          <w:marBottom w:val="0"/>
          <w:divBdr>
            <w:top w:val="none" w:sz="0" w:space="0" w:color="auto"/>
            <w:left w:val="none" w:sz="0" w:space="0" w:color="auto"/>
            <w:bottom w:val="none" w:sz="0" w:space="0" w:color="auto"/>
            <w:right w:val="none" w:sz="0" w:space="0" w:color="auto"/>
          </w:divBdr>
        </w:div>
      </w:divsChild>
    </w:div>
    <w:div w:id="699167692">
      <w:bodyDiv w:val="1"/>
      <w:marLeft w:val="0"/>
      <w:marRight w:val="0"/>
      <w:marTop w:val="0"/>
      <w:marBottom w:val="0"/>
      <w:divBdr>
        <w:top w:val="none" w:sz="0" w:space="0" w:color="auto"/>
        <w:left w:val="none" w:sz="0" w:space="0" w:color="auto"/>
        <w:bottom w:val="none" w:sz="0" w:space="0" w:color="auto"/>
        <w:right w:val="none" w:sz="0" w:space="0" w:color="auto"/>
      </w:divBdr>
    </w:div>
    <w:div w:id="716515401">
      <w:bodyDiv w:val="1"/>
      <w:marLeft w:val="0"/>
      <w:marRight w:val="0"/>
      <w:marTop w:val="0"/>
      <w:marBottom w:val="0"/>
      <w:divBdr>
        <w:top w:val="none" w:sz="0" w:space="0" w:color="auto"/>
        <w:left w:val="none" w:sz="0" w:space="0" w:color="auto"/>
        <w:bottom w:val="none" w:sz="0" w:space="0" w:color="auto"/>
        <w:right w:val="none" w:sz="0" w:space="0" w:color="auto"/>
      </w:divBdr>
    </w:div>
    <w:div w:id="773523380">
      <w:bodyDiv w:val="1"/>
      <w:marLeft w:val="0"/>
      <w:marRight w:val="0"/>
      <w:marTop w:val="0"/>
      <w:marBottom w:val="0"/>
      <w:divBdr>
        <w:top w:val="none" w:sz="0" w:space="0" w:color="auto"/>
        <w:left w:val="none" w:sz="0" w:space="0" w:color="auto"/>
        <w:bottom w:val="none" w:sz="0" w:space="0" w:color="auto"/>
        <w:right w:val="none" w:sz="0" w:space="0" w:color="auto"/>
      </w:divBdr>
    </w:div>
    <w:div w:id="819689773">
      <w:bodyDiv w:val="1"/>
      <w:marLeft w:val="0"/>
      <w:marRight w:val="0"/>
      <w:marTop w:val="0"/>
      <w:marBottom w:val="0"/>
      <w:divBdr>
        <w:top w:val="none" w:sz="0" w:space="0" w:color="auto"/>
        <w:left w:val="none" w:sz="0" w:space="0" w:color="auto"/>
        <w:bottom w:val="none" w:sz="0" w:space="0" w:color="auto"/>
        <w:right w:val="none" w:sz="0" w:space="0" w:color="auto"/>
      </w:divBdr>
    </w:div>
    <w:div w:id="868490879">
      <w:bodyDiv w:val="1"/>
      <w:marLeft w:val="0"/>
      <w:marRight w:val="0"/>
      <w:marTop w:val="0"/>
      <w:marBottom w:val="0"/>
      <w:divBdr>
        <w:top w:val="none" w:sz="0" w:space="0" w:color="auto"/>
        <w:left w:val="none" w:sz="0" w:space="0" w:color="auto"/>
        <w:bottom w:val="none" w:sz="0" w:space="0" w:color="auto"/>
        <w:right w:val="none" w:sz="0" w:space="0" w:color="auto"/>
      </w:divBdr>
    </w:div>
    <w:div w:id="895355399">
      <w:bodyDiv w:val="1"/>
      <w:marLeft w:val="0"/>
      <w:marRight w:val="0"/>
      <w:marTop w:val="0"/>
      <w:marBottom w:val="0"/>
      <w:divBdr>
        <w:top w:val="none" w:sz="0" w:space="0" w:color="auto"/>
        <w:left w:val="none" w:sz="0" w:space="0" w:color="auto"/>
        <w:bottom w:val="none" w:sz="0" w:space="0" w:color="auto"/>
        <w:right w:val="none" w:sz="0" w:space="0" w:color="auto"/>
      </w:divBdr>
      <w:divsChild>
        <w:div w:id="818159296">
          <w:marLeft w:val="806"/>
          <w:marRight w:val="0"/>
          <w:marTop w:val="0"/>
          <w:marBottom w:val="0"/>
          <w:divBdr>
            <w:top w:val="none" w:sz="0" w:space="0" w:color="auto"/>
            <w:left w:val="none" w:sz="0" w:space="0" w:color="auto"/>
            <w:bottom w:val="none" w:sz="0" w:space="0" w:color="auto"/>
            <w:right w:val="none" w:sz="0" w:space="0" w:color="auto"/>
          </w:divBdr>
        </w:div>
        <w:div w:id="1051225283">
          <w:marLeft w:val="806"/>
          <w:marRight w:val="0"/>
          <w:marTop w:val="0"/>
          <w:marBottom w:val="0"/>
          <w:divBdr>
            <w:top w:val="none" w:sz="0" w:space="0" w:color="auto"/>
            <w:left w:val="none" w:sz="0" w:space="0" w:color="auto"/>
            <w:bottom w:val="none" w:sz="0" w:space="0" w:color="auto"/>
            <w:right w:val="none" w:sz="0" w:space="0" w:color="auto"/>
          </w:divBdr>
        </w:div>
        <w:div w:id="2043164638">
          <w:marLeft w:val="806"/>
          <w:marRight w:val="0"/>
          <w:marTop w:val="0"/>
          <w:marBottom w:val="0"/>
          <w:divBdr>
            <w:top w:val="none" w:sz="0" w:space="0" w:color="auto"/>
            <w:left w:val="none" w:sz="0" w:space="0" w:color="auto"/>
            <w:bottom w:val="none" w:sz="0" w:space="0" w:color="auto"/>
            <w:right w:val="none" w:sz="0" w:space="0" w:color="auto"/>
          </w:divBdr>
        </w:div>
      </w:divsChild>
    </w:div>
    <w:div w:id="988511035">
      <w:bodyDiv w:val="1"/>
      <w:marLeft w:val="0"/>
      <w:marRight w:val="0"/>
      <w:marTop w:val="0"/>
      <w:marBottom w:val="0"/>
      <w:divBdr>
        <w:top w:val="none" w:sz="0" w:space="0" w:color="auto"/>
        <w:left w:val="none" w:sz="0" w:space="0" w:color="auto"/>
        <w:bottom w:val="none" w:sz="0" w:space="0" w:color="auto"/>
        <w:right w:val="none" w:sz="0" w:space="0" w:color="auto"/>
      </w:divBdr>
      <w:divsChild>
        <w:div w:id="974411226">
          <w:marLeft w:val="0"/>
          <w:marRight w:val="0"/>
          <w:marTop w:val="0"/>
          <w:marBottom w:val="0"/>
          <w:divBdr>
            <w:top w:val="none" w:sz="0" w:space="0" w:color="auto"/>
            <w:left w:val="none" w:sz="0" w:space="0" w:color="auto"/>
            <w:bottom w:val="none" w:sz="0" w:space="0" w:color="auto"/>
            <w:right w:val="none" w:sz="0" w:space="0" w:color="auto"/>
          </w:divBdr>
          <w:divsChild>
            <w:div w:id="26588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903222">
      <w:bodyDiv w:val="1"/>
      <w:marLeft w:val="0"/>
      <w:marRight w:val="0"/>
      <w:marTop w:val="0"/>
      <w:marBottom w:val="0"/>
      <w:divBdr>
        <w:top w:val="none" w:sz="0" w:space="0" w:color="auto"/>
        <w:left w:val="none" w:sz="0" w:space="0" w:color="auto"/>
        <w:bottom w:val="none" w:sz="0" w:space="0" w:color="auto"/>
        <w:right w:val="none" w:sz="0" w:space="0" w:color="auto"/>
      </w:divBdr>
    </w:div>
    <w:div w:id="1141926356">
      <w:bodyDiv w:val="1"/>
      <w:marLeft w:val="0"/>
      <w:marRight w:val="0"/>
      <w:marTop w:val="0"/>
      <w:marBottom w:val="0"/>
      <w:divBdr>
        <w:top w:val="none" w:sz="0" w:space="0" w:color="auto"/>
        <w:left w:val="none" w:sz="0" w:space="0" w:color="auto"/>
        <w:bottom w:val="none" w:sz="0" w:space="0" w:color="auto"/>
        <w:right w:val="none" w:sz="0" w:space="0" w:color="auto"/>
      </w:divBdr>
    </w:div>
    <w:div w:id="1173842161">
      <w:bodyDiv w:val="1"/>
      <w:marLeft w:val="0"/>
      <w:marRight w:val="0"/>
      <w:marTop w:val="0"/>
      <w:marBottom w:val="0"/>
      <w:divBdr>
        <w:top w:val="none" w:sz="0" w:space="0" w:color="auto"/>
        <w:left w:val="none" w:sz="0" w:space="0" w:color="auto"/>
        <w:bottom w:val="none" w:sz="0" w:space="0" w:color="auto"/>
        <w:right w:val="none" w:sz="0" w:space="0" w:color="auto"/>
      </w:divBdr>
    </w:div>
    <w:div w:id="1250501003">
      <w:bodyDiv w:val="1"/>
      <w:marLeft w:val="0"/>
      <w:marRight w:val="0"/>
      <w:marTop w:val="0"/>
      <w:marBottom w:val="0"/>
      <w:divBdr>
        <w:top w:val="none" w:sz="0" w:space="0" w:color="auto"/>
        <w:left w:val="none" w:sz="0" w:space="0" w:color="auto"/>
        <w:bottom w:val="none" w:sz="0" w:space="0" w:color="auto"/>
        <w:right w:val="none" w:sz="0" w:space="0" w:color="auto"/>
      </w:divBdr>
    </w:div>
    <w:div w:id="1319647959">
      <w:bodyDiv w:val="1"/>
      <w:marLeft w:val="0"/>
      <w:marRight w:val="0"/>
      <w:marTop w:val="0"/>
      <w:marBottom w:val="0"/>
      <w:divBdr>
        <w:top w:val="none" w:sz="0" w:space="0" w:color="auto"/>
        <w:left w:val="none" w:sz="0" w:space="0" w:color="auto"/>
        <w:bottom w:val="none" w:sz="0" w:space="0" w:color="auto"/>
        <w:right w:val="none" w:sz="0" w:space="0" w:color="auto"/>
      </w:divBdr>
    </w:div>
    <w:div w:id="1360660748">
      <w:bodyDiv w:val="1"/>
      <w:marLeft w:val="0"/>
      <w:marRight w:val="0"/>
      <w:marTop w:val="0"/>
      <w:marBottom w:val="0"/>
      <w:divBdr>
        <w:top w:val="none" w:sz="0" w:space="0" w:color="auto"/>
        <w:left w:val="none" w:sz="0" w:space="0" w:color="auto"/>
        <w:bottom w:val="none" w:sz="0" w:space="0" w:color="auto"/>
        <w:right w:val="none" w:sz="0" w:space="0" w:color="auto"/>
      </w:divBdr>
      <w:divsChild>
        <w:div w:id="1583177203">
          <w:marLeft w:val="0"/>
          <w:marRight w:val="0"/>
          <w:marTop w:val="0"/>
          <w:marBottom w:val="0"/>
          <w:divBdr>
            <w:top w:val="none" w:sz="0" w:space="0" w:color="auto"/>
            <w:left w:val="none" w:sz="0" w:space="0" w:color="auto"/>
            <w:bottom w:val="none" w:sz="0" w:space="0" w:color="auto"/>
            <w:right w:val="none" w:sz="0" w:space="0" w:color="auto"/>
          </w:divBdr>
          <w:divsChild>
            <w:div w:id="969431903">
              <w:marLeft w:val="0"/>
              <w:marRight w:val="0"/>
              <w:marTop w:val="0"/>
              <w:marBottom w:val="0"/>
              <w:divBdr>
                <w:top w:val="none" w:sz="0" w:space="0" w:color="auto"/>
                <w:left w:val="none" w:sz="0" w:space="0" w:color="auto"/>
                <w:bottom w:val="none" w:sz="0" w:space="0" w:color="auto"/>
                <w:right w:val="none" w:sz="0" w:space="0" w:color="auto"/>
              </w:divBdr>
              <w:divsChild>
                <w:div w:id="8188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241338">
      <w:bodyDiv w:val="1"/>
      <w:marLeft w:val="0"/>
      <w:marRight w:val="0"/>
      <w:marTop w:val="0"/>
      <w:marBottom w:val="0"/>
      <w:divBdr>
        <w:top w:val="none" w:sz="0" w:space="0" w:color="auto"/>
        <w:left w:val="none" w:sz="0" w:space="0" w:color="auto"/>
        <w:bottom w:val="none" w:sz="0" w:space="0" w:color="auto"/>
        <w:right w:val="none" w:sz="0" w:space="0" w:color="auto"/>
      </w:divBdr>
    </w:div>
    <w:div w:id="1369451494">
      <w:bodyDiv w:val="1"/>
      <w:marLeft w:val="0"/>
      <w:marRight w:val="0"/>
      <w:marTop w:val="0"/>
      <w:marBottom w:val="0"/>
      <w:divBdr>
        <w:top w:val="none" w:sz="0" w:space="0" w:color="auto"/>
        <w:left w:val="none" w:sz="0" w:space="0" w:color="auto"/>
        <w:bottom w:val="none" w:sz="0" w:space="0" w:color="auto"/>
        <w:right w:val="none" w:sz="0" w:space="0" w:color="auto"/>
      </w:divBdr>
    </w:div>
    <w:div w:id="1369835632">
      <w:bodyDiv w:val="1"/>
      <w:marLeft w:val="0"/>
      <w:marRight w:val="0"/>
      <w:marTop w:val="0"/>
      <w:marBottom w:val="0"/>
      <w:divBdr>
        <w:top w:val="none" w:sz="0" w:space="0" w:color="auto"/>
        <w:left w:val="none" w:sz="0" w:space="0" w:color="auto"/>
        <w:bottom w:val="none" w:sz="0" w:space="0" w:color="auto"/>
        <w:right w:val="none" w:sz="0" w:space="0" w:color="auto"/>
      </w:divBdr>
    </w:div>
    <w:div w:id="1386950095">
      <w:bodyDiv w:val="1"/>
      <w:marLeft w:val="0"/>
      <w:marRight w:val="0"/>
      <w:marTop w:val="0"/>
      <w:marBottom w:val="0"/>
      <w:divBdr>
        <w:top w:val="none" w:sz="0" w:space="0" w:color="auto"/>
        <w:left w:val="none" w:sz="0" w:space="0" w:color="auto"/>
        <w:bottom w:val="none" w:sz="0" w:space="0" w:color="auto"/>
        <w:right w:val="none" w:sz="0" w:space="0" w:color="auto"/>
      </w:divBdr>
    </w:div>
    <w:div w:id="1405179155">
      <w:bodyDiv w:val="1"/>
      <w:marLeft w:val="0"/>
      <w:marRight w:val="0"/>
      <w:marTop w:val="0"/>
      <w:marBottom w:val="0"/>
      <w:divBdr>
        <w:top w:val="none" w:sz="0" w:space="0" w:color="auto"/>
        <w:left w:val="none" w:sz="0" w:space="0" w:color="auto"/>
        <w:bottom w:val="none" w:sz="0" w:space="0" w:color="auto"/>
        <w:right w:val="none" w:sz="0" w:space="0" w:color="auto"/>
      </w:divBdr>
    </w:div>
    <w:div w:id="1483545564">
      <w:bodyDiv w:val="1"/>
      <w:marLeft w:val="0"/>
      <w:marRight w:val="0"/>
      <w:marTop w:val="0"/>
      <w:marBottom w:val="0"/>
      <w:divBdr>
        <w:top w:val="none" w:sz="0" w:space="0" w:color="auto"/>
        <w:left w:val="none" w:sz="0" w:space="0" w:color="auto"/>
        <w:bottom w:val="none" w:sz="0" w:space="0" w:color="auto"/>
        <w:right w:val="none" w:sz="0" w:space="0" w:color="auto"/>
      </w:divBdr>
    </w:div>
    <w:div w:id="1517185248">
      <w:bodyDiv w:val="1"/>
      <w:marLeft w:val="0"/>
      <w:marRight w:val="0"/>
      <w:marTop w:val="0"/>
      <w:marBottom w:val="0"/>
      <w:divBdr>
        <w:top w:val="none" w:sz="0" w:space="0" w:color="auto"/>
        <w:left w:val="none" w:sz="0" w:space="0" w:color="auto"/>
        <w:bottom w:val="none" w:sz="0" w:space="0" w:color="auto"/>
        <w:right w:val="none" w:sz="0" w:space="0" w:color="auto"/>
      </w:divBdr>
    </w:div>
    <w:div w:id="1527520517">
      <w:bodyDiv w:val="1"/>
      <w:marLeft w:val="0"/>
      <w:marRight w:val="0"/>
      <w:marTop w:val="0"/>
      <w:marBottom w:val="0"/>
      <w:divBdr>
        <w:top w:val="none" w:sz="0" w:space="0" w:color="auto"/>
        <w:left w:val="none" w:sz="0" w:space="0" w:color="auto"/>
        <w:bottom w:val="none" w:sz="0" w:space="0" w:color="auto"/>
        <w:right w:val="none" w:sz="0" w:space="0" w:color="auto"/>
      </w:divBdr>
      <w:divsChild>
        <w:div w:id="127939413">
          <w:marLeft w:val="0"/>
          <w:marRight w:val="0"/>
          <w:marTop w:val="0"/>
          <w:marBottom w:val="0"/>
          <w:divBdr>
            <w:top w:val="none" w:sz="0" w:space="0" w:color="auto"/>
            <w:left w:val="none" w:sz="0" w:space="0" w:color="auto"/>
            <w:bottom w:val="none" w:sz="0" w:space="0" w:color="auto"/>
            <w:right w:val="none" w:sz="0" w:space="0" w:color="auto"/>
          </w:divBdr>
          <w:divsChild>
            <w:div w:id="366835657">
              <w:marLeft w:val="0"/>
              <w:marRight w:val="0"/>
              <w:marTop w:val="0"/>
              <w:marBottom w:val="0"/>
              <w:divBdr>
                <w:top w:val="none" w:sz="0" w:space="0" w:color="auto"/>
                <w:left w:val="none" w:sz="0" w:space="0" w:color="auto"/>
                <w:bottom w:val="none" w:sz="0" w:space="0" w:color="auto"/>
                <w:right w:val="none" w:sz="0" w:space="0" w:color="auto"/>
              </w:divBdr>
            </w:div>
            <w:div w:id="186628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26855">
      <w:bodyDiv w:val="1"/>
      <w:marLeft w:val="0"/>
      <w:marRight w:val="0"/>
      <w:marTop w:val="0"/>
      <w:marBottom w:val="0"/>
      <w:divBdr>
        <w:top w:val="none" w:sz="0" w:space="0" w:color="auto"/>
        <w:left w:val="none" w:sz="0" w:space="0" w:color="auto"/>
        <w:bottom w:val="none" w:sz="0" w:space="0" w:color="auto"/>
        <w:right w:val="none" w:sz="0" w:space="0" w:color="auto"/>
      </w:divBdr>
    </w:div>
    <w:div w:id="1542009897">
      <w:bodyDiv w:val="1"/>
      <w:marLeft w:val="0"/>
      <w:marRight w:val="0"/>
      <w:marTop w:val="0"/>
      <w:marBottom w:val="0"/>
      <w:divBdr>
        <w:top w:val="none" w:sz="0" w:space="0" w:color="auto"/>
        <w:left w:val="none" w:sz="0" w:space="0" w:color="auto"/>
        <w:bottom w:val="none" w:sz="0" w:space="0" w:color="auto"/>
        <w:right w:val="none" w:sz="0" w:space="0" w:color="auto"/>
      </w:divBdr>
    </w:div>
    <w:div w:id="1608662430">
      <w:bodyDiv w:val="1"/>
      <w:marLeft w:val="0"/>
      <w:marRight w:val="0"/>
      <w:marTop w:val="0"/>
      <w:marBottom w:val="0"/>
      <w:divBdr>
        <w:top w:val="none" w:sz="0" w:space="0" w:color="auto"/>
        <w:left w:val="none" w:sz="0" w:space="0" w:color="auto"/>
        <w:bottom w:val="none" w:sz="0" w:space="0" w:color="auto"/>
        <w:right w:val="none" w:sz="0" w:space="0" w:color="auto"/>
      </w:divBdr>
    </w:div>
    <w:div w:id="1620067298">
      <w:bodyDiv w:val="1"/>
      <w:marLeft w:val="0"/>
      <w:marRight w:val="0"/>
      <w:marTop w:val="0"/>
      <w:marBottom w:val="0"/>
      <w:divBdr>
        <w:top w:val="none" w:sz="0" w:space="0" w:color="auto"/>
        <w:left w:val="none" w:sz="0" w:space="0" w:color="auto"/>
        <w:bottom w:val="none" w:sz="0" w:space="0" w:color="auto"/>
        <w:right w:val="none" w:sz="0" w:space="0" w:color="auto"/>
      </w:divBdr>
      <w:divsChild>
        <w:div w:id="1098329003">
          <w:marLeft w:val="0"/>
          <w:marRight w:val="0"/>
          <w:marTop w:val="0"/>
          <w:marBottom w:val="0"/>
          <w:divBdr>
            <w:top w:val="none" w:sz="0" w:space="0" w:color="auto"/>
            <w:left w:val="none" w:sz="0" w:space="0" w:color="auto"/>
            <w:bottom w:val="none" w:sz="0" w:space="0" w:color="auto"/>
            <w:right w:val="none" w:sz="0" w:space="0" w:color="auto"/>
          </w:divBdr>
        </w:div>
        <w:div w:id="1589315046">
          <w:marLeft w:val="0"/>
          <w:marRight w:val="0"/>
          <w:marTop w:val="0"/>
          <w:marBottom w:val="0"/>
          <w:divBdr>
            <w:top w:val="none" w:sz="0" w:space="0" w:color="auto"/>
            <w:left w:val="none" w:sz="0" w:space="0" w:color="auto"/>
            <w:bottom w:val="none" w:sz="0" w:space="0" w:color="auto"/>
            <w:right w:val="none" w:sz="0" w:space="0" w:color="auto"/>
          </w:divBdr>
        </w:div>
      </w:divsChild>
    </w:div>
    <w:div w:id="1674409708">
      <w:bodyDiv w:val="1"/>
      <w:marLeft w:val="0"/>
      <w:marRight w:val="0"/>
      <w:marTop w:val="0"/>
      <w:marBottom w:val="0"/>
      <w:divBdr>
        <w:top w:val="none" w:sz="0" w:space="0" w:color="auto"/>
        <w:left w:val="none" w:sz="0" w:space="0" w:color="auto"/>
        <w:bottom w:val="none" w:sz="0" w:space="0" w:color="auto"/>
        <w:right w:val="none" w:sz="0" w:space="0" w:color="auto"/>
      </w:divBdr>
    </w:div>
    <w:div w:id="1741369314">
      <w:bodyDiv w:val="1"/>
      <w:marLeft w:val="0"/>
      <w:marRight w:val="0"/>
      <w:marTop w:val="0"/>
      <w:marBottom w:val="0"/>
      <w:divBdr>
        <w:top w:val="none" w:sz="0" w:space="0" w:color="auto"/>
        <w:left w:val="none" w:sz="0" w:space="0" w:color="auto"/>
        <w:bottom w:val="none" w:sz="0" w:space="0" w:color="auto"/>
        <w:right w:val="none" w:sz="0" w:space="0" w:color="auto"/>
      </w:divBdr>
    </w:div>
    <w:div w:id="1767966694">
      <w:bodyDiv w:val="1"/>
      <w:marLeft w:val="0"/>
      <w:marRight w:val="0"/>
      <w:marTop w:val="0"/>
      <w:marBottom w:val="0"/>
      <w:divBdr>
        <w:top w:val="none" w:sz="0" w:space="0" w:color="auto"/>
        <w:left w:val="none" w:sz="0" w:space="0" w:color="auto"/>
        <w:bottom w:val="none" w:sz="0" w:space="0" w:color="auto"/>
        <w:right w:val="none" w:sz="0" w:space="0" w:color="auto"/>
      </w:divBdr>
    </w:div>
    <w:div w:id="1832941964">
      <w:bodyDiv w:val="1"/>
      <w:marLeft w:val="0"/>
      <w:marRight w:val="0"/>
      <w:marTop w:val="0"/>
      <w:marBottom w:val="0"/>
      <w:divBdr>
        <w:top w:val="none" w:sz="0" w:space="0" w:color="auto"/>
        <w:left w:val="none" w:sz="0" w:space="0" w:color="auto"/>
        <w:bottom w:val="none" w:sz="0" w:space="0" w:color="auto"/>
        <w:right w:val="none" w:sz="0" w:space="0" w:color="auto"/>
      </w:divBdr>
      <w:divsChild>
        <w:div w:id="1114903289">
          <w:marLeft w:val="0"/>
          <w:marRight w:val="0"/>
          <w:marTop w:val="0"/>
          <w:marBottom w:val="0"/>
          <w:divBdr>
            <w:top w:val="none" w:sz="0" w:space="0" w:color="auto"/>
            <w:left w:val="none" w:sz="0" w:space="0" w:color="auto"/>
            <w:bottom w:val="none" w:sz="0" w:space="0" w:color="auto"/>
            <w:right w:val="none" w:sz="0" w:space="0" w:color="auto"/>
          </w:divBdr>
          <w:divsChild>
            <w:div w:id="1931115824">
              <w:marLeft w:val="0"/>
              <w:marRight w:val="0"/>
              <w:marTop w:val="0"/>
              <w:marBottom w:val="0"/>
              <w:divBdr>
                <w:top w:val="none" w:sz="0" w:space="0" w:color="auto"/>
                <w:left w:val="none" w:sz="0" w:space="0" w:color="auto"/>
                <w:bottom w:val="none" w:sz="0" w:space="0" w:color="auto"/>
                <w:right w:val="none" w:sz="0" w:space="0" w:color="auto"/>
              </w:divBdr>
              <w:divsChild>
                <w:div w:id="230163486">
                  <w:marLeft w:val="0"/>
                  <w:marRight w:val="0"/>
                  <w:marTop w:val="0"/>
                  <w:marBottom w:val="0"/>
                  <w:divBdr>
                    <w:top w:val="none" w:sz="0" w:space="0" w:color="auto"/>
                    <w:left w:val="none" w:sz="0" w:space="0" w:color="auto"/>
                    <w:bottom w:val="none" w:sz="0" w:space="0" w:color="auto"/>
                    <w:right w:val="none" w:sz="0" w:space="0" w:color="auto"/>
                  </w:divBdr>
                  <w:divsChild>
                    <w:div w:id="150189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8838800">
      <w:bodyDiv w:val="1"/>
      <w:marLeft w:val="0"/>
      <w:marRight w:val="0"/>
      <w:marTop w:val="0"/>
      <w:marBottom w:val="0"/>
      <w:divBdr>
        <w:top w:val="none" w:sz="0" w:space="0" w:color="auto"/>
        <w:left w:val="none" w:sz="0" w:space="0" w:color="auto"/>
        <w:bottom w:val="none" w:sz="0" w:space="0" w:color="auto"/>
        <w:right w:val="none" w:sz="0" w:space="0" w:color="auto"/>
      </w:divBdr>
    </w:div>
    <w:div w:id="1889756966">
      <w:bodyDiv w:val="1"/>
      <w:marLeft w:val="0"/>
      <w:marRight w:val="0"/>
      <w:marTop w:val="0"/>
      <w:marBottom w:val="0"/>
      <w:divBdr>
        <w:top w:val="none" w:sz="0" w:space="0" w:color="auto"/>
        <w:left w:val="none" w:sz="0" w:space="0" w:color="auto"/>
        <w:bottom w:val="none" w:sz="0" w:space="0" w:color="auto"/>
        <w:right w:val="none" w:sz="0" w:space="0" w:color="auto"/>
      </w:divBdr>
    </w:div>
    <w:div w:id="1924218369">
      <w:bodyDiv w:val="1"/>
      <w:marLeft w:val="0"/>
      <w:marRight w:val="0"/>
      <w:marTop w:val="0"/>
      <w:marBottom w:val="0"/>
      <w:divBdr>
        <w:top w:val="none" w:sz="0" w:space="0" w:color="auto"/>
        <w:left w:val="none" w:sz="0" w:space="0" w:color="auto"/>
        <w:bottom w:val="none" w:sz="0" w:space="0" w:color="auto"/>
        <w:right w:val="none" w:sz="0" w:space="0" w:color="auto"/>
      </w:divBdr>
      <w:divsChild>
        <w:div w:id="1898466986">
          <w:marLeft w:val="0"/>
          <w:marRight w:val="0"/>
          <w:marTop w:val="0"/>
          <w:marBottom w:val="0"/>
          <w:divBdr>
            <w:top w:val="none" w:sz="0" w:space="0" w:color="auto"/>
            <w:left w:val="none" w:sz="0" w:space="0" w:color="auto"/>
            <w:bottom w:val="none" w:sz="0" w:space="0" w:color="auto"/>
            <w:right w:val="none" w:sz="0" w:space="0" w:color="auto"/>
          </w:divBdr>
        </w:div>
      </w:divsChild>
    </w:div>
    <w:div w:id="1958562258">
      <w:bodyDiv w:val="1"/>
      <w:marLeft w:val="0"/>
      <w:marRight w:val="0"/>
      <w:marTop w:val="0"/>
      <w:marBottom w:val="0"/>
      <w:divBdr>
        <w:top w:val="none" w:sz="0" w:space="0" w:color="auto"/>
        <w:left w:val="none" w:sz="0" w:space="0" w:color="auto"/>
        <w:bottom w:val="none" w:sz="0" w:space="0" w:color="auto"/>
        <w:right w:val="none" w:sz="0" w:space="0" w:color="auto"/>
      </w:divBdr>
    </w:div>
    <w:div w:id="2120176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verg\AppData\Local\Microsoft\Windows\INetCache\Content.Outlook\2E6ZP9LH\QKD-ORG-RP-xxx_v0.0_Repor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1224573BB5CE34BA588F80B6319FF31" ma:contentTypeVersion="12" ma:contentTypeDescription="Create a new document." ma:contentTypeScope="" ma:versionID="0812a6056a17daf7e02e59effe3596f9">
  <xsd:schema xmlns:xsd="http://www.w3.org/2001/XMLSchema" xmlns:xs="http://www.w3.org/2001/XMLSchema" xmlns:p="http://schemas.microsoft.com/office/2006/metadata/properties" xmlns:ns2="9a0fd205-25db-49de-a82b-3570ceabfa5f" xmlns:ns3="fc132028-25e8-4783-96b3-f7bc332ab728" targetNamespace="http://schemas.microsoft.com/office/2006/metadata/properties" ma:root="true" ma:fieldsID="cbd026f9a21fbc6bf3eb22e1c21a25c3" ns2:_="" ns3:_="">
    <xsd:import namespace="9a0fd205-25db-49de-a82b-3570ceabfa5f"/>
    <xsd:import namespace="fc132028-25e8-4783-96b3-f7bc332ab72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0fd205-25db-49de-a82b-3570ceabfa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c132028-25e8-4783-96b3-f7bc332ab728"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25752F1-4642-4371-A5C6-246EFB8A68F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FA456B7-196B-4E08-9F29-0192E7DBFC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0fd205-25db-49de-a82b-3570ceabfa5f"/>
    <ds:schemaRef ds:uri="fc132028-25e8-4783-96b3-f7bc332ab7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BC78A3A-AAE9-44B1-B150-5E03E1D94824}">
  <ds:schemaRefs>
    <ds:schemaRef ds:uri="http://schemas.openxmlformats.org/officeDocument/2006/bibliography"/>
  </ds:schemaRefs>
</ds:datastoreItem>
</file>

<file path=customXml/itemProps4.xml><?xml version="1.0" encoding="utf-8"?>
<ds:datastoreItem xmlns:ds="http://schemas.openxmlformats.org/officeDocument/2006/customXml" ds:itemID="{A3A63F18-37D6-46CD-B1F3-12CC9E6EB9C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QKD-ORG-RP-xxx_v0.0_Report TEMPLATE.dotm</Template>
  <TotalTime>244</TotalTime>
  <Pages>4</Pages>
  <Words>609</Words>
  <Characters>3888</Characters>
  <Application>Microsoft Office Word</Application>
  <DocSecurity>0</DocSecurity>
  <Lines>32</Lines>
  <Paragraphs>8</Paragraphs>
  <ScaleCrop>false</ScaleCrop>
  <HeadingPairs>
    <vt:vector size="2" baseType="variant">
      <vt:variant>
        <vt:lpstr>Title</vt:lpstr>
      </vt:variant>
      <vt:variant>
        <vt:i4>1</vt:i4>
      </vt:variant>
    </vt:vector>
  </HeadingPairs>
  <TitlesOfParts>
    <vt:vector size="1" baseType="lpstr">
      <vt:lpstr>SpeQtral RFI response</vt:lpstr>
    </vt:vector>
  </TitlesOfParts>
  <Company>SpeQtral</Company>
  <LinksUpToDate>false</LinksUpToDate>
  <CharactersWithSpaces>4489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SpeQtral RFI response</dc:title>
  <dc:subject/>
  <dc:creator>Windows User</dc:creator>
  <cp:keywords/>
  <cp:lastModifiedBy>Alexander Lohrmann</cp:lastModifiedBy>
  <cp:revision>77</cp:revision>
  <cp:lastPrinted>2020-12-17T07:40:00Z</cp:lastPrinted>
  <dcterms:created xsi:type="dcterms:W3CDTF">2021-02-23T08:49:00Z</dcterms:created>
  <dcterms:modified xsi:type="dcterms:W3CDTF">2021-03-01T07:11:00Z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0x01010031224573BB5CE34BA588F80B6319FF31</vt:lpwstr>
  </property>
  <property fmtid="{D5CDD505-2E9C-101B-9397-08002B2CF9AE}" pid="3" name="valispace">
    <vt:lpwstr>valispace</vt:lpwstr>
  </property>
  <property fmtid="{D5CDD505-2E9C-101B-9397-08002B2CF9AE}" pid="4" name="Username">
    <vt:lpwstr>tom</vt:lpwstr>
  </property>
  <property fmtid="{D5CDD505-2E9C-101B-9397-08002B2CF9AE}" pid="5" name="DomainName">
    <vt:lpwstr>https://speqtralspace.valispace.com</vt:lpwstr>
  </property>
</Properties>
</file>